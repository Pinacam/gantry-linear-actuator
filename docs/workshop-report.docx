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FC30" w14:textId="77777777" w:rsidR="00462595" w:rsidRPr="00462595" w:rsidRDefault="007E1D49" w:rsidP="00462595">
      <w:pPr>
        <w:pStyle w:val="NoSpacing"/>
        <w:rPr>
          <w:rFonts w:ascii="Arial Black" w:hAnsi="Arial Black"/>
          <w:sz w:val="72"/>
          <w:szCs w:val="72"/>
        </w:rPr>
      </w:pPr>
      <w:r>
        <w:rPr>
          <w:rFonts w:ascii="Arial Black" w:hAnsi="Arial Black"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25EFF" wp14:editId="1153331B">
                <wp:simplePos x="0" y="0"/>
                <wp:positionH relativeFrom="column">
                  <wp:posOffset>-27296</wp:posOffset>
                </wp:positionH>
                <wp:positionV relativeFrom="paragraph">
                  <wp:posOffset>-163772</wp:posOffset>
                </wp:positionV>
                <wp:extent cx="5977255" cy="4094328"/>
                <wp:effectExtent l="0" t="0" r="4445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4094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alias w:val="Experiment Title"/>
                              <w:tag w:val="Experiment_Title"/>
                              <w:id w:val="-1341010742"/>
                              <w:lock w:val="sdtLocked"/>
                            </w:sdtPr>
                            <w:sdtEndPr>
                              <w:rPr>
                                <w:rFonts w:ascii="Arial Black" w:hAnsi="Arial Black" w:cs="Arial"/>
                                <w:b/>
                                <w:sz w:val="72"/>
                                <w:szCs w:val="72"/>
                              </w:rPr>
                            </w:sdtEndPr>
                            <w:sdtContent>
                              <w:bookmarkStart w:id="0" w:name="Experiment_Title" w:displacedByCustomXml="prev"/>
                              <w:p w14:paraId="503E5E46" w14:textId="4C4F917A" w:rsidR="007E1D49" w:rsidRPr="00B8682A" w:rsidRDefault="003867A5" w:rsidP="008E0428">
                                <w:pPr>
                                  <w:pStyle w:val="NoSpacing"/>
                                  <w:rPr>
                                    <w:rFonts w:ascii="Arial Black" w:hAnsi="Arial Black" w:cs="Arial"/>
                                    <w:b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Arial Black" w:hAnsi="Arial Black" w:cs="Arial"/>
                                    <w:b/>
                                    <w:sz w:val="72"/>
                                    <w:szCs w:val="72"/>
                                  </w:rPr>
                                  <w:t>V-Slot Bearing Gantry System Project</w:t>
                                </w:r>
                              </w:p>
                            </w:sdtContent>
                          </w:sdt>
                          <w:bookmarkEnd w:id="0" w:displacedByCustomXml="next"/>
                          <w:sdt>
                            <w:sdtPr>
                              <w:alias w:val="Experiment Subtitle"/>
                              <w:tag w:val="Experiment_Subtitle"/>
                              <w:id w:val="1006786702"/>
                              <w:lock w:val="sdtLocked"/>
                              <w:showingPlcHdr/>
                            </w:sdtPr>
                            <w:sdtEndPr>
                              <w:rPr>
                                <w:rFonts w:ascii="Arial" w:hAnsi="Arial" w:cs="Arial"/>
                                <w:i/>
                                <w:sz w:val="40"/>
                              </w:rPr>
                            </w:sdtEndPr>
                            <w:sdtContent>
                              <w:bookmarkStart w:id="1" w:name="Experiment_Subtitle" w:displacedByCustomXml="prev"/>
                              <w:p w14:paraId="03B3751B" w14:textId="6BCECB3F" w:rsidR="007E1D49" w:rsidRPr="00374EA9" w:rsidRDefault="003867A5" w:rsidP="00374EA9">
                                <w:pPr>
                                  <w:ind w:left="0"/>
                                  <w:rPr>
                                    <w:rFonts w:ascii="Arial" w:hAnsi="Arial" w:cs="Arial"/>
                                    <w:i/>
                                    <w:sz w:val="40"/>
                                  </w:rPr>
                                </w:pPr>
                                <w:r>
                                  <w:t xml:space="preserve">     </w:t>
                                </w:r>
                              </w:p>
                            </w:sdtContent>
                          </w:sdt>
                          <w:bookmarkEnd w:id="1"/>
                          <w:p w14:paraId="16A03FD6" w14:textId="77777777" w:rsidR="00E55AF7" w:rsidRPr="008E0428" w:rsidRDefault="00E55AF7" w:rsidP="00C37262"/>
                          <w:p w14:paraId="1CBDC2F8" w14:textId="1BD08959" w:rsidR="00732878" w:rsidRPr="008E0428" w:rsidRDefault="00000000" w:rsidP="00732878">
                            <w:pPr>
                              <w:pStyle w:val="NoSpacing"/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alias w:val="Student Name"/>
                                <w:tag w:val="Student_Name"/>
                                <w:id w:val="-338624661"/>
                                <w:lock w:val="sdtLocked"/>
                              </w:sdtPr>
                              <w:sdtEndPr>
                                <w:rPr>
                                  <w:rFonts w:cs="Arial"/>
                                  <w:b/>
                                  <w:sz w:val="36"/>
                                  <w:szCs w:val="36"/>
                                </w:rPr>
                              </w:sdtEndPr>
                              <w:sdtContent>
                                <w:r w:rsidR="003867A5">
                                  <w:rPr>
                                    <w:rFonts w:cs="Arial"/>
                                    <w:b/>
                                    <w:sz w:val="36"/>
                                    <w:szCs w:val="36"/>
                                  </w:rPr>
                                  <w:t>Pina Cammisano</w:t>
                                </w:r>
                              </w:sdtContent>
                            </w:sdt>
                            <w:r w:rsidR="00732878" w:rsidRPr="008E0428">
                              <w:rPr>
                                <w:rFonts w:cs="Arial"/>
                                <w:b/>
                                <w:sz w:val="36"/>
                                <w:szCs w:val="36"/>
                              </w:rPr>
                              <w:t xml:space="preserve">, </w:t>
                            </w:r>
                            <w:sdt>
                              <w:sdtPr>
                                <w:alias w:val="Student Identification Number"/>
                                <w:tag w:val="Student_ID_Number"/>
                                <w:id w:val="395248626"/>
                                <w:lock w:val="sdtLocked"/>
                              </w:sdtPr>
                              <w:sdtEndPr>
                                <w:rPr>
                                  <w:rFonts w:cs="Arial"/>
                                  <w:sz w:val="36"/>
                                  <w:szCs w:val="36"/>
                                </w:rPr>
                              </w:sdtEndPr>
                              <w:sdtContent>
                                <w:r w:rsidR="003867A5">
                                  <w:rPr>
                                    <w:rFonts w:cs="Arial"/>
                                    <w:sz w:val="36"/>
                                    <w:szCs w:val="36"/>
                                  </w:rPr>
                                  <w:t>6235654</w:t>
                                </w:r>
                              </w:sdtContent>
                            </w:sdt>
                          </w:p>
                          <w:p w14:paraId="36ED6FD9" w14:textId="77777777" w:rsidR="00732878" w:rsidRDefault="00732878" w:rsidP="00C37262"/>
                          <w:p w14:paraId="4DE8A3CF" w14:textId="77777777" w:rsidR="00DA2ECA" w:rsidRDefault="00DA2ECA" w:rsidP="00C37262"/>
                          <w:p w14:paraId="70E11D14" w14:textId="77777777" w:rsidR="00DA2ECA" w:rsidRDefault="00DA2ECA" w:rsidP="00C37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25EF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.15pt;margin-top:-12.9pt;width:470.65pt;height:322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" fillcolor="white [3201]" stroked="f" strokeweight=".5pt">
                <v:textbox>
                  <w:txbxContent>
                    <w:sdt>
                      <w:sdtPr>
                        <w:alias w:val="Experiment Title"/>
                        <w:tag w:val="Experiment_Title"/>
                        <w:id w:val="-1341010742"/>
                        <w:lock w:val="sdtLocked"/>
                      </w:sdtPr>
                      <w:sdtEndPr>
                        <w:rPr>
                          <w:rFonts w:ascii="Arial Black" w:hAnsi="Arial Black" w:cs="Arial"/>
                          <w:b/>
                          <w:sz w:val="72"/>
                          <w:szCs w:val="72"/>
                        </w:rPr>
                      </w:sdtEndPr>
                      <w:sdtContent>
                        <w:bookmarkStart w:id="2" w:name="Experiment_Title" w:displacedByCustomXml="prev"/>
                        <w:p w14:paraId="503E5E46" w14:textId="4C4F917A" w:rsidR="007E1D49" w:rsidRPr="00B8682A" w:rsidRDefault="003867A5" w:rsidP="008E0428">
                          <w:pPr>
                            <w:pStyle w:val="NoSpacing"/>
                            <w:rPr>
                              <w:rFonts w:ascii="Arial Black" w:hAnsi="Arial Black" w:cs="Arial"/>
                              <w:b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sz w:val="72"/>
                              <w:szCs w:val="72"/>
                            </w:rPr>
                            <w:t>V-Slot Bearing Gantry System Project</w:t>
                          </w:r>
                        </w:p>
                      </w:sdtContent>
                    </w:sdt>
                    <w:bookmarkEnd w:id="2" w:displacedByCustomXml="next"/>
                    <w:sdt>
                      <w:sdtPr>
                        <w:alias w:val="Experiment Subtitle"/>
                        <w:tag w:val="Experiment_Subtitle"/>
                        <w:id w:val="1006786702"/>
                        <w:lock w:val="sdtLocked"/>
                        <w:showingPlcHdr/>
                      </w:sdtPr>
                      <w:sdtEndPr>
                        <w:rPr>
                          <w:rFonts w:ascii="Arial" w:hAnsi="Arial" w:cs="Arial"/>
                          <w:i/>
                          <w:sz w:val="40"/>
                        </w:rPr>
                      </w:sdtEndPr>
                      <w:sdtContent>
                        <w:bookmarkStart w:id="3" w:name="Experiment_Subtitle" w:displacedByCustomXml="prev"/>
                        <w:p w14:paraId="03B3751B" w14:textId="6BCECB3F" w:rsidR="007E1D49" w:rsidRPr="00374EA9" w:rsidRDefault="003867A5" w:rsidP="00374EA9">
                          <w:pPr>
                            <w:ind w:left="0"/>
                            <w:rPr>
                              <w:rFonts w:ascii="Arial" w:hAnsi="Arial" w:cs="Arial"/>
                              <w:i/>
                              <w:sz w:val="40"/>
                            </w:rPr>
                          </w:pPr>
                          <w:r>
                            <w:t xml:space="preserve">     </w:t>
                          </w:r>
                        </w:p>
                      </w:sdtContent>
                    </w:sdt>
                    <w:bookmarkEnd w:id="3"/>
                    <w:p w14:paraId="16A03FD6" w14:textId="77777777" w:rsidR="00E55AF7" w:rsidRPr="008E0428" w:rsidRDefault="00E55AF7" w:rsidP="00C37262"/>
                    <w:p w14:paraId="1CBDC2F8" w14:textId="1BD08959" w:rsidR="00732878" w:rsidRPr="008E0428" w:rsidRDefault="00000000" w:rsidP="00732878">
                      <w:pPr>
                        <w:pStyle w:val="NoSpacing"/>
                        <w:rPr>
                          <w:rFonts w:cs="Arial"/>
                          <w:sz w:val="36"/>
                          <w:szCs w:val="36"/>
                        </w:rPr>
                      </w:pPr>
                      <w:sdt>
                        <w:sdtPr>
                          <w:alias w:val="Student Name"/>
                          <w:tag w:val="Student_Name"/>
                          <w:id w:val="-338624661"/>
                          <w:lock w:val="sdtLocked"/>
                        </w:sdtPr>
                        <w:sdtEndPr>
                          <w:rPr>
                            <w:rFonts w:cs="Arial"/>
                            <w:b/>
                            <w:sz w:val="36"/>
                            <w:szCs w:val="36"/>
                          </w:rPr>
                        </w:sdtEndPr>
                        <w:sdtContent>
                          <w:r w:rsidR="003867A5">
                            <w:rPr>
                              <w:rFonts w:cs="Arial"/>
                              <w:b/>
                              <w:sz w:val="36"/>
                              <w:szCs w:val="36"/>
                            </w:rPr>
                            <w:t>Pina Cammisano</w:t>
                          </w:r>
                        </w:sdtContent>
                      </w:sdt>
                      <w:r w:rsidR="00732878" w:rsidRPr="008E0428">
                        <w:rPr>
                          <w:rFonts w:cs="Arial"/>
                          <w:b/>
                          <w:sz w:val="36"/>
                          <w:szCs w:val="36"/>
                        </w:rPr>
                        <w:t xml:space="preserve">, </w:t>
                      </w:r>
                      <w:sdt>
                        <w:sdtPr>
                          <w:alias w:val="Student Identification Number"/>
                          <w:tag w:val="Student_ID_Number"/>
                          <w:id w:val="395248626"/>
                          <w:lock w:val="sdtLocked"/>
                        </w:sdtPr>
                        <w:sdtEndPr>
                          <w:rPr>
                            <w:rFonts w:cs="Arial"/>
                            <w:sz w:val="36"/>
                            <w:szCs w:val="36"/>
                          </w:rPr>
                        </w:sdtEndPr>
                        <w:sdtContent>
                          <w:r w:rsidR="003867A5">
                            <w:rPr>
                              <w:rFonts w:cs="Arial"/>
                              <w:sz w:val="36"/>
                              <w:szCs w:val="36"/>
                            </w:rPr>
                            <w:t>6235654</w:t>
                          </w:r>
                        </w:sdtContent>
                      </w:sdt>
                    </w:p>
                    <w:p w14:paraId="36ED6FD9" w14:textId="77777777" w:rsidR="00732878" w:rsidRDefault="00732878" w:rsidP="00C37262"/>
                    <w:p w14:paraId="4DE8A3CF" w14:textId="77777777" w:rsidR="00DA2ECA" w:rsidRDefault="00DA2ECA" w:rsidP="00C37262"/>
                    <w:p w14:paraId="70E11D14" w14:textId="77777777" w:rsidR="00DA2ECA" w:rsidRDefault="00DA2ECA" w:rsidP="00C37262"/>
                  </w:txbxContent>
                </v:textbox>
              </v:shape>
            </w:pict>
          </mc:Fallback>
        </mc:AlternateContent>
      </w:r>
    </w:p>
    <w:p w14:paraId="07258327" w14:textId="77777777" w:rsidR="00462595" w:rsidRDefault="00462595" w:rsidP="00C37262"/>
    <w:p w14:paraId="45251E73" w14:textId="77777777" w:rsidR="00462595" w:rsidRDefault="00462595" w:rsidP="00C37262"/>
    <w:p w14:paraId="3C0DECDB" w14:textId="77777777" w:rsidR="00462595" w:rsidRDefault="00462595" w:rsidP="00C37262"/>
    <w:p w14:paraId="7D44678B" w14:textId="77777777" w:rsidR="00462595" w:rsidRDefault="00462595" w:rsidP="00C37262"/>
    <w:p w14:paraId="44454578" w14:textId="77777777" w:rsidR="00462595" w:rsidRDefault="00462595" w:rsidP="00C37262"/>
    <w:p w14:paraId="3086DDBE" w14:textId="77777777" w:rsidR="00462595" w:rsidRDefault="00462595" w:rsidP="00C37262"/>
    <w:p w14:paraId="40F59100" w14:textId="77777777" w:rsidR="00462595" w:rsidRDefault="00462595" w:rsidP="00C37262"/>
    <w:p w14:paraId="27C871B6" w14:textId="77777777" w:rsidR="00462595" w:rsidRDefault="00462595" w:rsidP="00C37262"/>
    <w:p w14:paraId="4FBF1C3F" w14:textId="77777777" w:rsidR="00462595" w:rsidRDefault="00462595" w:rsidP="00C37262"/>
    <w:p w14:paraId="71AB8183" w14:textId="77777777" w:rsidR="00564DF9" w:rsidRDefault="00564DF9" w:rsidP="00C37262"/>
    <w:p w14:paraId="5B947C9E" w14:textId="77777777" w:rsidR="00564DF9" w:rsidRDefault="008E0428" w:rsidP="00C3726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90000" wp14:editId="23C1B9EC">
                <wp:simplePos x="0" y="0"/>
                <wp:positionH relativeFrom="column">
                  <wp:posOffset>709684</wp:posOffset>
                </wp:positionH>
                <wp:positionV relativeFrom="paragraph">
                  <wp:posOffset>246598</wp:posOffset>
                </wp:positionV>
                <wp:extent cx="5348017" cy="2388358"/>
                <wp:effectExtent l="0" t="0" r="508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017" cy="2388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B0B78" w14:textId="4D0DBCC5" w:rsidR="00374EA9" w:rsidRPr="008B1980" w:rsidRDefault="00374EA9" w:rsidP="00374EA9">
                            <w:pPr>
                              <w:ind w:left="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16E72CE" w14:textId="74253AB5" w:rsidR="00DA2ECA" w:rsidRPr="00973A97" w:rsidRDefault="00000000" w:rsidP="00973A97">
                            <w:pPr>
                              <w:ind w:left="0"/>
                              <w:rPr>
                                <w:i/>
                                <w:lang w:val="fr-CA"/>
                              </w:rPr>
                            </w:pPr>
                            <w:sdt>
                              <w:sdtPr>
                                <w:rPr>
                                  <w:i/>
                                </w:rPr>
                                <w:alias w:val="Abstract"/>
                                <w:tag w:val="Abstract"/>
                                <w:id w:val="491531640"/>
                                <w:lock w:val="sdtLocked"/>
                                <w:showingPlcHdr/>
                              </w:sdtPr>
                              <w:sdtContent>
                                <w:r w:rsidR="00973A97">
                                  <w:rPr>
                                    <w:i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8E0428" w:rsidRPr="00E12F44">
                              <w:rPr>
                                <w:i/>
                                <w:lang w:val="fr-CA"/>
                              </w:rPr>
                              <w:t xml:space="preserve"> </w:t>
                            </w:r>
                          </w:p>
                          <w:p w14:paraId="5536F352" w14:textId="77777777" w:rsidR="00DA2ECA" w:rsidRDefault="00DA2ECA" w:rsidP="00C37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0000" id="Text Box 9" o:spid="_x0000_s1027" type="#_x0000_t202" style="position:absolute;left:0;text-align:left;margin-left:55.9pt;margin-top:19.4pt;width:421.1pt;height:18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" fillcolor="white [3201]" stroked="f" strokeweight=".5pt">
                <v:textbox>
                  <w:txbxContent>
                    <w:p w14:paraId="255B0B78" w14:textId="4D0DBCC5" w:rsidR="00374EA9" w:rsidRPr="008B1980" w:rsidRDefault="00374EA9" w:rsidP="00374EA9">
                      <w:pPr>
                        <w:ind w:left="0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116E72CE" w14:textId="74253AB5" w:rsidR="00DA2ECA" w:rsidRPr="00973A97" w:rsidRDefault="00000000" w:rsidP="00973A97">
                      <w:pPr>
                        <w:ind w:left="0"/>
                        <w:rPr>
                          <w:i/>
                          <w:lang w:val="fr-CA"/>
                        </w:rPr>
                      </w:pPr>
                      <w:sdt>
                        <w:sdtPr>
                          <w:rPr>
                            <w:i/>
                          </w:rPr>
                          <w:alias w:val="Abstract"/>
                          <w:tag w:val="Abstract"/>
                          <w:id w:val="491531640"/>
                          <w:lock w:val="sdtLocked"/>
                          <w:showingPlcHdr/>
                        </w:sdtPr>
                        <w:sdtContent>
                          <w:r w:rsidR="00973A97">
                            <w:rPr>
                              <w:i/>
                            </w:rPr>
                            <w:t xml:space="preserve">     </w:t>
                          </w:r>
                        </w:sdtContent>
                      </w:sdt>
                      <w:r w:rsidR="008E0428" w:rsidRPr="00E12F44">
                        <w:rPr>
                          <w:i/>
                          <w:lang w:val="fr-CA"/>
                        </w:rPr>
                        <w:t xml:space="preserve"> </w:t>
                      </w:r>
                    </w:p>
                    <w:p w14:paraId="5536F352" w14:textId="77777777" w:rsidR="00DA2ECA" w:rsidRDefault="00DA2ECA" w:rsidP="00C37262"/>
                  </w:txbxContent>
                </v:textbox>
              </v:shape>
            </w:pict>
          </mc:Fallback>
        </mc:AlternateContent>
      </w:r>
    </w:p>
    <w:p w14:paraId="38216A41" w14:textId="77777777" w:rsidR="00564DF9" w:rsidRDefault="00564DF9" w:rsidP="00C37262"/>
    <w:p w14:paraId="74F614CE" w14:textId="77777777" w:rsidR="00564DF9" w:rsidRDefault="00564DF9" w:rsidP="00C37262"/>
    <w:p w14:paraId="1F8910D5" w14:textId="77777777" w:rsidR="00564DF9" w:rsidRDefault="00564DF9" w:rsidP="00C37262"/>
    <w:p w14:paraId="685787BB" w14:textId="77777777" w:rsidR="00564DF9" w:rsidRDefault="00564DF9" w:rsidP="00C37262"/>
    <w:p w14:paraId="00FEEE4C" w14:textId="77777777" w:rsidR="00564DF9" w:rsidRDefault="00564DF9" w:rsidP="00C37262"/>
    <w:p w14:paraId="4F089986" w14:textId="77777777" w:rsidR="00564DF9" w:rsidRDefault="00564DF9" w:rsidP="00C37262"/>
    <w:p w14:paraId="17F68133" w14:textId="77777777" w:rsidR="00664D0D" w:rsidRDefault="00664D0D" w:rsidP="00C37262"/>
    <w:p w14:paraId="66C74676" w14:textId="77777777" w:rsidR="00664D0D" w:rsidRDefault="00664D0D" w:rsidP="00C37262"/>
    <w:p w14:paraId="05E6FAE8" w14:textId="77777777" w:rsidR="00294EF7" w:rsidRDefault="00294EF7" w:rsidP="00F91A46">
      <w:pPr>
        <w:jc w:val="right"/>
        <w:rPr>
          <w:noProof/>
          <w:lang w:eastAsia="en-CA"/>
        </w:rPr>
      </w:pPr>
    </w:p>
    <w:p w14:paraId="09344830" w14:textId="77777777" w:rsidR="00294EF7" w:rsidRDefault="00294EF7" w:rsidP="00F91A46">
      <w:pPr>
        <w:jc w:val="right"/>
        <w:rPr>
          <w:noProof/>
          <w:lang w:eastAsia="en-CA"/>
        </w:rPr>
      </w:pPr>
    </w:p>
    <w:p w14:paraId="35C20BDD" w14:textId="77777777" w:rsidR="00294EF7" w:rsidRDefault="00294EF7" w:rsidP="00F91A46">
      <w:pPr>
        <w:jc w:val="right"/>
        <w:rPr>
          <w:noProof/>
          <w:lang w:eastAsia="en-CA"/>
        </w:rPr>
      </w:pPr>
    </w:p>
    <w:p w14:paraId="704E007D" w14:textId="77777777" w:rsidR="00F91A46" w:rsidRDefault="00270117" w:rsidP="00F91A46">
      <w:pPr>
        <w:jc w:val="right"/>
        <w:rPr>
          <w:noProof/>
          <w:lang w:eastAsia="en-CA"/>
        </w:rPr>
        <w:sectPr w:rsidR="00F91A46" w:rsidSect="00294EF7">
          <w:pgSz w:w="12240" w:h="15840"/>
          <w:pgMar w:top="1440" w:right="1440" w:bottom="851" w:left="1440" w:header="708" w:footer="708" w:gutter="0"/>
          <w:cols w:space="708"/>
          <w:docGrid w:linePitch="360"/>
        </w:sectPr>
      </w:pPr>
      <w:r>
        <w:rPr>
          <w:noProof/>
          <w:shd w:val="clear" w:color="auto" w:fill="auto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6EA41" wp14:editId="71557D34">
                <wp:simplePos x="0" y="0"/>
                <wp:positionH relativeFrom="column">
                  <wp:posOffset>3766242</wp:posOffset>
                </wp:positionH>
                <wp:positionV relativeFrom="paragraph">
                  <wp:posOffset>778384</wp:posOffset>
                </wp:positionV>
                <wp:extent cx="2933322" cy="380246"/>
                <wp:effectExtent l="0" t="0" r="635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322" cy="380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A1884" w14:textId="77777777" w:rsidR="00270117" w:rsidRPr="000F3F90" w:rsidRDefault="00270117" w:rsidP="00270117">
                            <w:pPr>
                              <w:pStyle w:val="Header"/>
                              <w:tabs>
                                <w:tab w:val="center" w:pos="7200"/>
                              </w:tabs>
                              <w:ind w:left="0"/>
                              <w:rPr>
                                <w:rFonts w:ascii="Calibri" w:hAnsi="Calibri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0F3F90">
                              <w:rPr>
                                <w:rFonts w:ascii="Calibri" w:hAnsi="Calibri"/>
                                <w:color w:val="C00000"/>
                                <w:sz w:val="28"/>
                                <w:szCs w:val="28"/>
                              </w:rPr>
                              <w:t>Learning today Leading tomorrow</w:t>
                            </w:r>
                          </w:p>
                          <w:p w14:paraId="4D3B62C8" w14:textId="77777777" w:rsidR="00270117" w:rsidRPr="000F3F90" w:rsidRDefault="00270117">
                            <w:pPr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6EA41" id="Text Box 3" o:spid="_x0000_s1028" type="#_x0000_t202" style="position:absolute;left:0;text-align:left;margin-left:296.55pt;margin-top:61.3pt;width:230.95pt;height:2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" fillcolor="white [3201]" stroked="f" strokeweight=".5pt">
                <v:textbox>
                  <w:txbxContent>
                    <w:p w14:paraId="3C6A1884" w14:textId="77777777" w:rsidR="00270117" w:rsidRPr="000F3F90" w:rsidRDefault="00270117" w:rsidP="00270117">
                      <w:pPr>
                        <w:pStyle w:val="Header"/>
                        <w:tabs>
                          <w:tab w:val="center" w:pos="7200"/>
                        </w:tabs>
                        <w:ind w:left="0"/>
                        <w:rPr>
                          <w:rFonts w:ascii="Calibri" w:hAnsi="Calibri"/>
                          <w:color w:val="C00000"/>
                          <w:sz w:val="28"/>
                          <w:szCs w:val="28"/>
                        </w:rPr>
                      </w:pPr>
                      <w:r w:rsidRPr="000F3F90">
                        <w:rPr>
                          <w:rFonts w:ascii="Calibri" w:hAnsi="Calibri"/>
                          <w:color w:val="C00000"/>
                          <w:sz w:val="28"/>
                          <w:szCs w:val="28"/>
                        </w:rPr>
                        <w:t>Learning today Leading tomorrow</w:t>
                      </w:r>
                    </w:p>
                    <w:p w14:paraId="4D3B62C8" w14:textId="77777777" w:rsidR="00270117" w:rsidRPr="000F3F90" w:rsidRDefault="00270117">
                      <w:pPr>
                        <w:ind w:left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81B059F" wp14:editId="6FB3A064">
            <wp:simplePos x="0" y="0"/>
            <wp:positionH relativeFrom="column">
              <wp:posOffset>3820041</wp:posOffset>
            </wp:positionH>
            <wp:positionV relativeFrom="paragraph">
              <wp:posOffset>8236</wp:posOffset>
            </wp:positionV>
            <wp:extent cx="2424430" cy="8242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nier_NewSlogan_Wordmark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69"/>
                    <a:stretch/>
                  </pic:blipFill>
                  <pic:spPr bwMode="auto">
                    <a:xfrm>
                      <a:off x="0" y="0"/>
                      <a:ext cx="2424430" cy="8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D3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72A316" wp14:editId="72E74CDE">
                <wp:simplePos x="0" y="0"/>
                <wp:positionH relativeFrom="column">
                  <wp:posOffset>-27296</wp:posOffset>
                </wp:positionH>
                <wp:positionV relativeFrom="paragraph">
                  <wp:posOffset>177828</wp:posOffset>
                </wp:positionV>
                <wp:extent cx="3883660" cy="1077595"/>
                <wp:effectExtent l="0" t="0" r="254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660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32CF9" w14:textId="77777777" w:rsidR="00294EF7" w:rsidRDefault="00C90830" w:rsidP="00D84D34">
                            <w:pPr>
                              <w:pStyle w:val="NoSpacing"/>
                              <w:rPr>
                                <w:b/>
                                <w:i/>
                              </w:rPr>
                            </w:pPr>
                            <w:r w:rsidRPr="006E7C23">
                              <w:rPr>
                                <w:b/>
                                <w:sz w:val="24"/>
                                <w:szCs w:val="24"/>
                              </w:rPr>
                              <w:t>Department of Computer Engineering Technology</w:t>
                            </w:r>
                            <w:r w:rsidR="00294EF7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</w:rPr>
                                <w:alias w:val="Course Title"/>
                                <w:tag w:val="Course Title"/>
                                <w:id w:val="1922834512"/>
                                <w:lock w:val="sdtLocked"/>
                                <w:showingPlcHdr/>
                                <w:comboBox>
                                  <w:listItem w:value="Choose an item."/>
                                  <w:listItem w:displayText="The Profession of CET (247-106)" w:value="The Profession of CET (247-106)"/>
                                  <w:listItem w:displayText="Logic of Programming for Engineers (247-113)" w:value="Logic of Programming for Engineers (247-113)"/>
                                  <w:listItem w:displayText="New Developments in Digital Technology (247-504)" w:value="New Developments in Digital Technology (247-504)"/>
                                  <w:listItem w:displayText="Networking I (247-413)" w:value="Networking I (247-413)"/>
                                  <w:listItem w:displayText="Networking II (247-515)" w:value="Networking II (247-515)"/>
                                  <w:listItem w:displayText="Network Troubleshooting (247-615)" w:value="Network Troubleshooting (247-615)"/>
                                  <w:listItem w:displayText="Integrated Circuits PLDs (247-503)" w:value="Integrated Circuits PLDs (247-503)"/>
                                  <w:listItem w:displayText="Circuit Analysis and Simulation I (247-105)" w:value="Circuit Analysis and Simulation I (247-105)"/>
                                  <w:listItem w:displayText="Computer Circuit Fundamental (247-107)" w:value="Computer Circuit Fundamental (247-107)"/>
                                  <w:listItem w:displayText="Programming Fundamentals (247-108)" w:value="Programming Fundamentals (247-108)"/>
                                  <w:listItem w:displayText="Course Title" w:value="Course Title"/>
                                </w:comboBox>
                              </w:sdtPr>
                              <w:sdtContent>
                                <w:r w:rsidR="00294EF7">
                                  <w:rPr>
                                    <w:b/>
                                  </w:rPr>
                                  <w:t xml:space="preserve">     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b/>
                                  <w:i/>
                                </w:rPr>
                                <w:alias w:val="Instructor Name"/>
                                <w:tag w:val="Instructor Name"/>
                                <w:id w:val="796107885"/>
                                <w:lock w:val="sdtLocked"/>
                                <w:showingPlcHdr/>
                                <w:comboBox>
                                  <w:listItem w:value="Choose an item."/>
                                  <w:listItem w:displayText="John F. N. Salik" w:value="John F. N. Salik"/>
                                  <w:listItem w:displayText="Mohamed Tavakoli" w:value="Mohamed Tavakoli"/>
                                  <w:listItem w:displayText="Day Yan Fong" w:value="Day Yan Fong"/>
                                  <w:listItem w:displayText="Serge Hould" w:value="Serge Hould"/>
                                  <w:listItem w:displayText="Andrew Sarlos" w:value="Andrew Sarlos"/>
                                  <w:listItem w:displayText="Manijeh Khataie" w:value="Manijeh Khataie"/>
                                  <w:listItem w:displayText="Andreea Iftimie" w:value="Andreea Iftimie"/>
                                  <w:listItem w:displayText="Subash Handa" w:value="Subash Handa"/>
                                  <w:listItem w:displayText="Instructor Name" w:value="Instructor Name"/>
                                </w:comboBox>
                              </w:sdtPr>
                              <w:sdtContent>
                                <w:r w:rsidR="00294EF7">
                                  <w:rPr>
                                    <w:b/>
                                    <w:i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1311EA7" w14:textId="07E6A987" w:rsidR="00294EF7" w:rsidRDefault="00973A97" w:rsidP="00D84D34">
                            <w:pPr>
                              <w:pStyle w:val="NoSpacing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Workshop Measurements</w:t>
                            </w:r>
                          </w:p>
                          <w:p w14:paraId="6471D078" w14:textId="206C82CD" w:rsidR="00DA2ECA" w:rsidRPr="006854E9" w:rsidRDefault="00DA2ECA" w:rsidP="00D84D34">
                            <w:pPr>
                              <w:pStyle w:val="NoSpacing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2A316" id="Text Box 8" o:spid="_x0000_s1029" type="#_x0000_t202" style="position:absolute;left:0;text-align:left;margin-left:-2.15pt;margin-top:14pt;width:305.8pt;height:8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" fillcolor="white [3201]" stroked="f" strokeweight=".5pt">
                <v:textbox>
                  <w:txbxContent>
                    <w:p w14:paraId="48932CF9" w14:textId="77777777" w:rsidR="00294EF7" w:rsidRDefault="00C90830" w:rsidP="00D84D34">
                      <w:pPr>
                        <w:pStyle w:val="NoSpacing"/>
                        <w:rPr>
                          <w:b/>
                          <w:i/>
                        </w:rPr>
                      </w:pPr>
                      <w:r w:rsidRPr="006E7C23">
                        <w:rPr>
                          <w:b/>
                          <w:sz w:val="24"/>
                          <w:szCs w:val="24"/>
                        </w:rPr>
                        <w:t>Department of Computer Engineering Technology</w:t>
                      </w:r>
                      <w:r w:rsidR="00294EF7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</w:rPr>
                          <w:alias w:val="Course Title"/>
                          <w:tag w:val="Course Title"/>
                          <w:id w:val="1922834512"/>
                          <w:lock w:val="sdtLocked"/>
                          <w:showingPlcHdr/>
                          <w:comboBox>
                            <w:listItem w:value="Choose an item."/>
                            <w:listItem w:displayText="The Profession of CET (247-106)" w:value="The Profession of CET (247-106)"/>
                            <w:listItem w:displayText="Logic of Programming for Engineers (247-113)" w:value="Logic of Programming for Engineers (247-113)"/>
                            <w:listItem w:displayText="New Developments in Digital Technology (247-504)" w:value="New Developments in Digital Technology (247-504)"/>
                            <w:listItem w:displayText="Networking I (247-413)" w:value="Networking I (247-413)"/>
                            <w:listItem w:displayText="Networking II (247-515)" w:value="Networking II (247-515)"/>
                            <w:listItem w:displayText="Network Troubleshooting (247-615)" w:value="Network Troubleshooting (247-615)"/>
                            <w:listItem w:displayText="Integrated Circuits PLDs (247-503)" w:value="Integrated Circuits PLDs (247-503)"/>
                            <w:listItem w:displayText="Circuit Analysis and Simulation I (247-105)" w:value="Circuit Analysis and Simulation I (247-105)"/>
                            <w:listItem w:displayText="Computer Circuit Fundamental (247-107)" w:value="Computer Circuit Fundamental (247-107)"/>
                            <w:listItem w:displayText="Programming Fundamentals (247-108)" w:value="Programming Fundamentals (247-108)"/>
                            <w:listItem w:displayText="Course Title" w:value="Course Title"/>
                          </w:comboBox>
                        </w:sdtPr>
                        <w:sdtContent>
                          <w:r w:rsidR="00294EF7">
                            <w:rPr>
                              <w:b/>
                            </w:rPr>
                            <w:t xml:space="preserve">     </w:t>
                          </w:r>
                        </w:sdtContent>
                      </w:sdt>
                      <w:sdt>
                        <w:sdtPr>
                          <w:rPr>
                            <w:b/>
                            <w:i/>
                          </w:rPr>
                          <w:alias w:val="Instructor Name"/>
                          <w:tag w:val="Instructor Name"/>
                          <w:id w:val="796107885"/>
                          <w:lock w:val="sdtLocked"/>
                          <w:showingPlcHdr/>
                          <w:comboBox>
                            <w:listItem w:value="Choose an item."/>
                            <w:listItem w:displayText="John F. N. Salik" w:value="John F. N. Salik"/>
                            <w:listItem w:displayText="Mohamed Tavakoli" w:value="Mohamed Tavakoli"/>
                            <w:listItem w:displayText="Day Yan Fong" w:value="Day Yan Fong"/>
                            <w:listItem w:displayText="Serge Hould" w:value="Serge Hould"/>
                            <w:listItem w:displayText="Andrew Sarlos" w:value="Andrew Sarlos"/>
                            <w:listItem w:displayText="Manijeh Khataie" w:value="Manijeh Khataie"/>
                            <w:listItem w:displayText="Andreea Iftimie" w:value="Andreea Iftimie"/>
                            <w:listItem w:displayText="Subash Handa" w:value="Subash Handa"/>
                            <w:listItem w:displayText="Instructor Name" w:value="Instructor Name"/>
                          </w:comboBox>
                        </w:sdtPr>
                        <w:sdtContent>
                          <w:r w:rsidR="00294EF7">
                            <w:rPr>
                              <w:b/>
                              <w:i/>
                            </w:rPr>
                            <w:t xml:space="preserve">     </w:t>
                          </w:r>
                        </w:sdtContent>
                      </w:sdt>
                    </w:p>
                    <w:p w14:paraId="51311EA7" w14:textId="07E6A987" w:rsidR="00294EF7" w:rsidRDefault="00973A97" w:rsidP="00D84D34">
                      <w:pPr>
                        <w:pStyle w:val="NoSpacing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Workshop Measurements</w:t>
                      </w:r>
                    </w:p>
                    <w:p w14:paraId="6471D078" w14:textId="206C82CD" w:rsidR="00DA2ECA" w:rsidRPr="006854E9" w:rsidRDefault="00DA2ECA" w:rsidP="00D84D34">
                      <w:pPr>
                        <w:pStyle w:val="NoSpacing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4" w:name="_Toc372112281"/>
    </w:p>
    <w:sdt>
      <w:sdtPr>
        <w:rPr>
          <w:rFonts w:asciiTheme="minorHAnsi" w:eastAsiaTheme="minorHAnsi" w:hAnsiTheme="minorHAnsi" w:cstheme="minorBidi"/>
          <w:b w:val="0"/>
          <w:bCs w:val="0"/>
          <w:smallCaps w:val="0"/>
          <w:noProof w:val="0"/>
          <w:sz w:val="20"/>
          <w:szCs w:val="20"/>
          <w:lang w:val="en-CA" w:eastAsia="en-US"/>
        </w:rPr>
        <w:id w:val="-916778552"/>
        <w:docPartObj>
          <w:docPartGallery w:val="Table of Contents"/>
          <w:docPartUnique/>
        </w:docPartObj>
      </w:sdtPr>
      <w:sdtContent>
        <w:p w14:paraId="7D5789B2" w14:textId="77777777" w:rsidR="002B41F8" w:rsidRDefault="002B41F8" w:rsidP="002B41F8">
          <w:pPr>
            <w:pStyle w:val="TOCHeading"/>
          </w:pPr>
          <w:r>
            <w:t>Table of Contents</w:t>
          </w:r>
        </w:p>
        <w:p w14:paraId="224A6668" w14:textId="77777777" w:rsidR="002B41F8" w:rsidRDefault="002B41F8" w:rsidP="002B41F8">
          <w:pPr>
            <w:pStyle w:val="TOC1"/>
          </w:pPr>
        </w:p>
        <w:p w14:paraId="34182F1D" w14:textId="6B63C166" w:rsidR="00ED5E9D" w:rsidRDefault="002B41F8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906087" w:history="1">
            <w:r w:rsidR="00ED5E9D" w:rsidRPr="00951084">
              <w:rPr>
                <w:rStyle w:val="Hyperlink"/>
                <w:noProof/>
              </w:rPr>
              <w:t>Introduction</w:t>
            </w:r>
            <w:r w:rsidR="00ED5E9D">
              <w:rPr>
                <w:noProof/>
                <w:webHidden/>
              </w:rPr>
              <w:tab/>
            </w:r>
            <w:r w:rsidR="00ED5E9D">
              <w:rPr>
                <w:noProof/>
                <w:webHidden/>
              </w:rPr>
              <w:fldChar w:fldCharType="begin"/>
            </w:r>
            <w:r w:rsidR="00ED5E9D">
              <w:rPr>
                <w:noProof/>
                <w:webHidden/>
              </w:rPr>
              <w:instrText xml:space="preserve"> PAGEREF _Toc175906087 \h </w:instrText>
            </w:r>
            <w:r w:rsidR="00ED5E9D">
              <w:rPr>
                <w:noProof/>
                <w:webHidden/>
              </w:rPr>
            </w:r>
            <w:r w:rsidR="00ED5E9D">
              <w:rPr>
                <w:noProof/>
                <w:webHidden/>
              </w:rPr>
              <w:fldChar w:fldCharType="separate"/>
            </w:r>
            <w:r w:rsidR="00ED5E9D">
              <w:rPr>
                <w:noProof/>
                <w:webHidden/>
              </w:rPr>
              <w:t>3</w:t>
            </w:r>
            <w:r w:rsidR="00ED5E9D">
              <w:rPr>
                <w:noProof/>
                <w:webHidden/>
              </w:rPr>
              <w:fldChar w:fldCharType="end"/>
            </w:r>
          </w:hyperlink>
        </w:p>
        <w:p w14:paraId="1ED44D65" w14:textId="586C5BF5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88" w:history="1">
            <w:r w:rsidRPr="00951084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D7B5" w14:textId="4235C6BD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89" w:history="1">
            <w:r w:rsidRPr="00951084">
              <w:rPr>
                <w:rStyle w:val="Hyperlink"/>
                <w:noProof/>
              </w:rPr>
              <w:t>Material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278C" w14:textId="5174C2BC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90" w:history="1">
            <w:r w:rsidRPr="00951084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1C2C" w14:textId="7F3287E3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91" w:history="1">
            <w:r w:rsidRPr="00951084">
              <w:rPr>
                <w:rStyle w:val="Hyperlink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96A1" w14:textId="47ABF8F1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92" w:history="1">
            <w:r w:rsidRPr="0095108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85BE" w14:textId="2DBCCECF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93" w:history="1">
            <w:r w:rsidRPr="0095108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890B" w14:textId="71D49A46" w:rsidR="00ED5E9D" w:rsidRDefault="00ED5E9D">
          <w:pPr>
            <w:pStyle w:val="TOC1"/>
            <w:rPr>
              <w:rFonts w:eastAsiaTheme="minorEastAsia"/>
              <w:noProof/>
              <w:color w:val="auto"/>
              <w:sz w:val="22"/>
              <w:szCs w:val="22"/>
              <w:shd w:val="clear" w:color="auto" w:fill="auto"/>
              <w:lang w:val="en-US"/>
            </w:rPr>
          </w:pPr>
          <w:hyperlink w:anchor="_Toc175906094" w:history="1">
            <w:r w:rsidRPr="00951084">
              <w:rPr>
                <w:rStyle w:val="Hyperlink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_Toc175906094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54EF" w14:textId="559C1541" w:rsidR="002B41F8" w:rsidRDefault="002B41F8" w:rsidP="002B41F8">
          <w:pPr>
            <w:rPr>
              <w:noProof/>
            </w:rPr>
          </w:pPr>
          <w:r>
            <w:rPr>
              <w:noProof/>
            </w:rPr>
            <w:fldChar w:fldCharType="end"/>
          </w:r>
        </w:p>
      </w:sdtContent>
    </w:sdt>
    <w:p w14:paraId="3F191FE7" w14:textId="77777777" w:rsidR="002B41F8" w:rsidRDefault="002B41F8" w:rsidP="00C37262"/>
    <w:p w14:paraId="41E9BAE8" w14:textId="77777777" w:rsidR="004E45D4" w:rsidRDefault="004E45D4" w:rsidP="00C37262"/>
    <w:p w14:paraId="3EB435E4" w14:textId="77777777" w:rsidR="00920364" w:rsidRDefault="00920364">
      <w:pPr>
        <w:ind w:left="0"/>
        <w:jc w:val="left"/>
      </w:pPr>
      <w:r>
        <w:br w:type="page"/>
      </w:r>
    </w:p>
    <w:p w14:paraId="22843CFA" w14:textId="77777777" w:rsidR="00231718" w:rsidRPr="00C8488A" w:rsidRDefault="00231718" w:rsidP="00231718">
      <w:pPr>
        <w:pStyle w:val="Heading1"/>
      </w:pPr>
      <w:bookmarkStart w:id="5" w:name="_Ref372711439"/>
      <w:bookmarkStart w:id="6" w:name="_Toc175906087"/>
      <w:bookmarkEnd w:id="4"/>
      <w:r w:rsidRPr="00C8488A">
        <w:lastRenderedPageBreak/>
        <w:t>Introduction</w:t>
      </w:r>
      <w:bookmarkEnd w:id="5"/>
      <w:bookmarkEnd w:id="6"/>
    </w:p>
    <w:p w14:paraId="1E9E288C" w14:textId="011D4FB7" w:rsidR="005A5D9C" w:rsidRDefault="005A5D9C" w:rsidP="005A5D9C">
      <w:pPr>
        <w:pStyle w:val="p1"/>
        <w:ind w:firstLine="720"/>
      </w:pPr>
      <w:r>
        <w:t>The V-Slot Bearing Gantry System is a linear motion system designed to move a gantry</w:t>
      </w:r>
      <w:r>
        <w:t xml:space="preserve"> </w:t>
      </w:r>
      <w:r>
        <w:t>plate back and forth along an aluminum extrusion track using a belt-driven mechanism.</w:t>
      </w:r>
      <w:r>
        <w:t xml:space="preserve"> </w:t>
      </w:r>
      <w:r>
        <w:t>Powered by a NEMA 17 stepper motor, the system is controlled by an Arduino micro-</w:t>
      </w:r>
      <w:r>
        <w:t xml:space="preserve"> </w:t>
      </w:r>
      <w:r>
        <w:t>controller interfaced with a TB6600 stepper motor driver. The gantry’s motion is guided</w:t>
      </w:r>
      <w:r>
        <w:t xml:space="preserve"> </w:t>
      </w:r>
      <w:r>
        <w:t>by a V-slot bearing system, ensuring smooth and precise movement. Two limit switches,</w:t>
      </w:r>
      <w:r>
        <w:t xml:space="preserve"> </w:t>
      </w:r>
      <w:r>
        <w:t>mounted on 3D-printed components, detect the gantry’s position at the track ends, triggering the motor to reverse direction for continuous motion. The system is powered by</w:t>
      </w:r>
      <w:r>
        <w:t xml:space="preserve"> </w:t>
      </w:r>
      <w:r>
        <w:t>a dedicated power supply connected to a wall outlet. This project integrates mechanical</w:t>
      </w:r>
      <w:r>
        <w:t xml:space="preserve"> </w:t>
      </w:r>
      <w:r>
        <w:t xml:space="preserve">design, 3D printing, and embedded systems to create a functional linear actuator </w:t>
      </w:r>
      <w:r>
        <w:t>suitable for</w:t>
      </w:r>
      <w:r>
        <w:t xml:space="preserve"> applications such as CNC machines or automated systems.</w:t>
      </w:r>
    </w:p>
    <w:p w14:paraId="462411CB" w14:textId="114C52AB" w:rsidR="00BD6854" w:rsidRDefault="00BD6854" w:rsidP="005A5D9C">
      <w:pPr>
        <w:pStyle w:val="ListParagraph"/>
        <w:ind w:left="1080"/>
      </w:pPr>
    </w:p>
    <w:p w14:paraId="70CB83D1" w14:textId="77777777" w:rsidR="00BD6854" w:rsidRPr="00C8488A" w:rsidRDefault="00BD6854" w:rsidP="00BD6854">
      <w:pPr>
        <w:pStyle w:val="Heading1"/>
      </w:pPr>
      <w:bookmarkStart w:id="7" w:name="_Toc175906088"/>
      <w:r>
        <w:t>Objectives</w:t>
      </w:r>
      <w:bookmarkEnd w:id="7"/>
    </w:p>
    <w:p w14:paraId="4A8CD86B" w14:textId="15FF7F3A" w:rsidR="00BD6854" w:rsidRDefault="005A5D9C" w:rsidP="005A5D9C">
      <w:pPr>
        <w:pStyle w:val="ListParagraph"/>
        <w:numPr>
          <w:ilvl w:val="0"/>
          <w:numId w:val="9"/>
        </w:numPr>
      </w:pPr>
      <w:r>
        <w:t>Design and assemble a belt-driven gantry system using V-slot bearings and aluminum extrusion</w:t>
      </w:r>
    </w:p>
    <w:p w14:paraId="50CE9053" w14:textId="61A3BC5E" w:rsidR="005A5D9C" w:rsidRDefault="005A5D9C" w:rsidP="005A5D9C">
      <w:pPr>
        <w:pStyle w:val="ListParagraph"/>
        <w:numPr>
          <w:ilvl w:val="0"/>
          <w:numId w:val="9"/>
        </w:numPr>
      </w:pPr>
      <w:r>
        <w:t>Implement precise control of a Nema 17 stepper motor using an Arduino and TB6600</w:t>
      </w:r>
    </w:p>
    <w:p w14:paraId="44EC9245" w14:textId="3C94296E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Integrate limit switches to enable automatic direction reversal for continuous gantry motion </w:t>
      </w:r>
    </w:p>
    <w:p w14:paraId="5A6C2C3C" w14:textId="3A255262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Create 3D-printed components (motor holder and extrusion holder) for secure and aligned assembly </w:t>
      </w:r>
    </w:p>
    <w:p w14:paraId="6BD64F89" w14:textId="51CF98C9" w:rsidR="005A5D9C" w:rsidRDefault="005A5D9C" w:rsidP="005A5D9C">
      <w:pPr>
        <w:pStyle w:val="ListParagraph"/>
        <w:numPr>
          <w:ilvl w:val="0"/>
          <w:numId w:val="9"/>
        </w:numPr>
      </w:pPr>
      <w:r>
        <w:t>Develop and test Arduino code to manage motor pulses and switch inputs for reliable operation</w:t>
      </w:r>
    </w:p>
    <w:p w14:paraId="18576581" w14:textId="77777777" w:rsidR="00BD6854" w:rsidRPr="00C8488A" w:rsidRDefault="00BD6854" w:rsidP="00BD6854">
      <w:pPr>
        <w:pStyle w:val="Heading1"/>
      </w:pPr>
      <w:bookmarkStart w:id="8" w:name="_Toc175906089"/>
      <w:r>
        <w:t>Material Used</w:t>
      </w:r>
      <w:bookmarkEnd w:id="8"/>
    </w:p>
    <w:p w14:paraId="6BDDB72A" w14:textId="111681F8" w:rsidR="00BD6854" w:rsidRDefault="005A5D9C" w:rsidP="005A5D9C">
      <w:pPr>
        <w:pStyle w:val="ListParagraph"/>
        <w:numPr>
          <w:ilvl w:val="0"/>
          <w:numId w:val="9"/>
        </w:numPr>
      </w:pPr>
      <w:r>
        <w:t>Nema 17 stepper motor</w:t>
      </w:r>
    </w:p>
    <w:p w14:paraId="29C566E9" w14:textId="7E8D8245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3D-printed moor holder </w:t>
      </w:r>
    </w:p>
    <w:p w14:paraId="3B12B286" w14:textId="51176B61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3D-printed aluminum extrusion holder </w:t>
      </w:r>
    </w:p>
    <w:p w14:paraId="4E089718" w14:textId="5ED5E96E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Aluminum extrusion </w:t>
      </w:r>
      <w:r w:rsidR="00164C0C">
        <w:t>(V-Slot)</w:t>
      </w:r>
    </w:p>
    <w:p w14:paraId="5085E19D" w14:textId="6E8C7D90" w:rsidR="005A5D9C" w:rsidRDefault="005A5D9C" w:rsidP="005A5D9C">
      <w:pPr>
        <w:pStyle w:val="ListParagraph"/>
        <w:numPr>
          <w:ilvl w:val="0"/>
          <w:numId w:val="9"/>
        </w:numPr>
      </w:pPr>
      <w:r>
        <w:t xml:space="preserve">Gantry plate </w:t>
      </w:r>
    </w:p>
    <w:p w14:paraId="5FAA096C" w14:textId="7D64A50B" w:rsidR="005A5D9C" w:rsidRDefault="00164C0C" w:rsidP="005A5D9C">
      <w:pPr>
        <w:pStyle w:val="ListParagraph"/>
        <w:numPr>
          <w:ilvl w:val="0"/>
          <w:numId w:val="9"/>
        </w:numPr>
      </w:pPr>
      <w:r>
        <w:t>TB6600 Stepper motor driver 4A</w:t>
      </w:r>
    </w:p>
    <w:p w14:paraId="79FB0499" w14:textId="2286428C" w:rsidR="00164C0C" w:rsidRDefault="00164C0C" w:rsidP="005A5D9C">
      <w:pPr>
        <w:pStyle w:val="ListParagraph"/>
        <w:numPr>
          <w:ilvl w:val="0"/>
          <w:numId w:val="9"/>
        </w:numPr>
      </w:pPr>
      <w:r>
        <w:t>Miniature hinge roller lever micro switch</w:t>
      </w:r>
    </w:p>
    <w:p w14:paraId="71EE3324" w14:textId="5D52A519" w:rsidR="00164C0C" w:rsidRDefault="00164C0C" w:rsidP="005A5D9C">
      <w:pPr>
        <w:pStyle w:val="ListParagraph"/>
        <w:numPr>
          <w:ilvl w:val="0"/>
          <w:numId w:val="9"/>
        </w:numPr>
      </w:pPr>
      <w:r>
        <w:t xml:space="preserve">12V SA 60W AC/DC Power Supply </w:t>
      </w:r>
    </w:p>
    <w:p w14:paraId="4EE8ACF6" w14:textId="09FE90C5" w:rsidR="00164C0C" w:rsidRDefault="00164C0C" w:rsidP="005A5D9C">
      <w:pPr>
        <w:pStyle w:val="ListParagraph"/>
        <w:numPr>
          <w:ilvl w:val="0"/>
          <w:numId w:val="9"/>
        </w:numPr>
      </w:pPr>
      <w:r>
        <w:t xml:space="preserve">GT2 pulley (16 teeth) </w:t>
      </w:r>
    </w:p>
    <w:p w14:paraId="7A03FA65" w14:textId="63F7D8C8" w:rsidR="00164C0C" w:rsidRDefault="00164C0C" w:rsidP="005A5D9C">
      <w:pPr>
        <w:pStyle w:val="ListParagraph"/>
        <w:numPr>
          <w:ilvl w:val="0"/>
          <w:numId w:val="9"/>
        </w:numPr>
      </w:pPr>
      <w:r>
        <w:t xml:space="preserve">GT2 Idler timing puller </w:t>
      </w:r>
    </w:p>
    <w:p w14:paraId="7A70FC2D" w14:textId="47C282C2" w:rsidR="00164C0C" w:rsidRDefault="00164C0C" w:rsidP="00164C0C">
      <w:pPr>
        <w:pStyle w:val="ListParagraph"/>
        <w:numPr>
          <w:ilvl w:val="0"/>
          <w:numId w:val="9"/>
        </w:numPr>
      </w:pPr>
      <w:r>
        <w:t xml:space="preserve">Belt </w:t>
      </w:r>
    </w:p>
    <w:p w14:paraId="23471501" w14:textId="13D997FE" w:rsidR="00164C0C" w:rsidRDefault="00164C0C" w:rsidP="00164C0C">
      <w:pPr>
        <w:pStyle w:val="ListParagraph"/>
        <w:numPr>
          <w:ilvl w:val="0"/>
          <w:numId w:val="9"/>
        </w:numPr>
      </w:pPr>
      <w:r>
        <w:t>Arduino uno</w:t>
      </w:r>
    </w:p>
    <w:p w14:paraId="6AD606CA" w14:textId="543594CE" w:rsidR="00164C0C" w:rsidRDefault="00164C0C" w:rsidP="00164C0C">
      <w:pPr>
        <w:pStyle w:val="ListParagraph"/>
        <w:numPr>
          <w:ilvl w:val="0"/>
          <w:numId w:val="9"/>
        </w:numPr>
      </w:pPr>
      <w:r>
        <w:t xml:space="preserve">Wall outlet for power supply </w:t>
      </w:r>
    </w:p>
    <w:p w14:paraId="10FE1B64" w14:textId="2428F5D2" w:rsidR="00164C0C" w:rsidRDefault="00164C0C" w:rsidP="00164C0C">
      <w:pPr>
        <w:pStyle w:val="ListParagraph"/>
        <w:numPr>
          <w:ilvl w:val="0"/>
          <w:numId w:val="9"/>
        </w:numPr>
      </w:pPr>
      <w:r>
        <w:t xml:space="preserve">Wires </w:t>
      </w:r>
    </w:p>
    <w:p w14:paraId="784762D7" w14:textId="00081F9A" w:rsidR="00164C0C" w:rsidRDefault="00164C0C" w:rsidP="00164C0C">
      <w:pPr>
        <w:pStyle w:val="ListParagraph"/>
        <w:numPr>
          <w:ilvl w:val="0"/>
          <w:numId w:val="9"/>
        </w:numPr>
      </w:pPr>
      <w:r>
        <w:t xml:space="preserve">Logbook </w:t>
      </w:r>
    </w:p>
    <w:p w14:paraId="33C8B407" w14:textId="77777777" w:rsidR="0055358F" w:rsidRDefault="0055358F" w:rsidP="0055358F">
      <w:pPr>
        <w:pStyle w:val="Heading1"/>
      </w:pPr>
      <w:bookmarkStart w:id="9" w:name="_Toc175906090"/>
      <w:r>
        <w:t>Procedure</w:t>
      </w:r>
      <w:bookmarkEnd w:id="9"/>
    </w:p>
    <w:p w14:paraId="35AF4E6E" w14:textId="43725AFF" w:rsidR="0055358F" w:rsidRDefault="00164C0C" w:rsidP="00164C0C">
      <w:pPr>
        <w:pStyle w:val="ListParagraph"/>
        <w:numPr>
          <w:ilvl w:val="0"/>
          <w:numId w:val="10"/>
        </w:numPr>
      </w:pPr>
      <w:r>
        <w:t>The first thing done for this project was creating all our materials on inventor</w:t>
      </w:r>
    </w:p>
    <w:p w14:paraId="18ED4C7E" w14:textId="40C6A5D1" w:rsidR="00164C0C" w:rsidRDefault="00164C0C" w:rsidP="00164C0C">
      <w:pPr>
        <w:pStyle w:val="ListParagraph"/>
        <w:numPr>
          <w:ilvl w:val="0"/>
          <w:numId w:val="10"/>
        </w:numPr>
      </w:pPr>
      <w:r>
        <w:t xml:space="preserve">Once all the materials were created, I then placed everything on a wooden board (on inventor) to figure out what was the most logical placement </w:t>
      </w:r>
    </w:p>
    <w:p w14:paraId="254C94CD" w14:textId="3238776F" w:rsidR="00164C0C" w:rsidRDefault="00164C0C" w:rsidP="00164C0C">
      <w:pPr>
        <w:pStyle w:val="ListParagraph"/>
        <w:numPr>
          <w:ilvl w:val="0"/>
          <w:numId w:val="10"/>
        </w:numPr>
      </w:pPr>
      <w:r>
        <w:t>Bought all the parts needed</w:t>
      </w:r>
    </w:p>
    <w:p w14:paraId="39B576B6" w14:textId="6DC89789" w:rsidR="00164C0C" w:rsidRDefault="00164C0C" w:rsidP="00164C0C">
      <w:pPr>
        <w:pStyle w:val="ListParagraph"/>
        <w:numPr>
          <w:ilvl w:val="0"/>
          <w:numId w:val="10"/>
        </w:numPr>
      </w:pPr>
      <w:r>
        <w:t xml:space="preserve">3-D printed </w:t>
      </w:r>
      <w:r w:rsidR="006E3AA7">
        <w:t>the holders</w:t>
      </w:r>
    </w:p>
    <w:p w14:paraId="6283864A" w14:textId="280F805B" w:rsidR="006E3AA7" w:rsidRDefault="006E3AA7" w:rsidP="00164C0C">
      <w:pPr>
        <w:pStyle w:val="ListParagraph"/>
        <w:numPr>
          <w:ilvl w:val="0"/>
          <w:numId w:val="10"/>
        </w:numPr>
      </w:pPr>
      <w:r>
        <w:lastRenderedPageBreak/>
        <w:t>Began screwing all the parts on wooden platform</w:t>
      </w:r>
    </w:p>
    <w:p w14:paraId="42F6CDDF" w14:textId="5B6636E8" w:rsidR="006E3AA7" w:rsidRDefault="006E3AA7" w:rsidP="00164C0C">
      <w:pPr>
        <w:pStyle w:val="ListParagraph"/>
        <w:numPr>
          <w:ilvl w:val="0"/>
          <w:numId w:val="10"/>
        </w:numPr>
      </w:pPr>
      <w:r>
        <w:t xml:space="preserve">Began to wire everything together </w:t>
      </w:r>
    </w:p>
    <w:p w14:paraId="0F29EBDC" w14:textId="12F41373" w:rsidR="006E3AA7" w:rsidRDefault="006E3AA7" w:rsidP="00164C0C">
      <w:pPr>
        <w:pStyle w:val="ListParagraph"/>
        <w:numPr>
          <w:ilvl w:val="0"/>
          <w:numId w:val="10"/>
        </w:numPr>
      </w:pPr>
      <w:r>
        <w:t xml:space="preserve">Tested my wiring with a basic code given by the teacher </w:t>
      </w:r>
    </w:p>
    <w:p w14:paraId="26C4112B" w14:textId="1522FFD7" w:rsidR="006E3AA7" w:rsidRDefault="006E3AA7" w:rsidP="00164C0C">
      <w:pPr>
        <w:pStyle w:val="ListParagraph"/>
        <w:numPr>
          <w:ilvl w:val="0"/>
          <w:numId w:val="10"/>
        </w:numPr>
      </w:pPr>
      <w:r>
        <w:t xml:space="preserve">Began working on the final code </w:t>
      </w:r>
    </w:p>
    <w:p w14:paraId="57B194AB" w14:textId="6CA3EEB8" w:rsidR="006E3AA7" w:rsidRDefault="006E3AA7" w:rsidP="00164C0C">
      <w:pPr>
        <w:pStyle w:val="ListParagraph"/>
        <w:numPr>
          <w:ilvl w:val="0"/>
          <w:numId w:val="10"/>
        </w:numPr>
      </w:pPr>
      <w:r>
        <w:t xml:space="preserve">Tested everything </w:t>
      </w:r>
    </w:p>
    <w:p w14:paraId="642F4159" w14:textId="77777777" w:rsidR="006E3AA7" w:rsidRDefault="006E3AA7" w:rsidP="006E3AA7">
      <w:pPr>
        <w:pStyle w:val="ListParagraph"/>
        <w:ind w:left="1080"/>
      </w:pPr>
    </w:p>
    <w:p w14:paraId="21609C4B" w14:textId="77777777" w:rsidR="0055358F" w:rsidRDefault="0055358F" w:rsidP="0055358F">
      <w:pPr>
        <w:pStyle w:val="Heading1"/>
      </w:pPr>
      <w:bookmarkStart w:id="10" w:name="_Toc175906091"/>
      <w:r>
        <w:t>Results and Discussion</w:t>
      </w:r>
      <w:bookmarkEnd w:id="10"/>
    </w:p>
    <w:p w14:paraId="285BE352" w14:textId="77777777" w:rsidR="006E3AA7" w:rsidRDefault="006E3AA7" w:rsidP="006E3AA7">
      <w:r>
        <w:t>The V-slot bearing gantry system successfully achieved continuous back-and-forth motion</w:t>
      </w:r>
    </w:p>
    <w:p w14:paraId="0D441D11" w14:textId="27AB5FDE" w:rsidR="006E3AA7" w:rsidRDefault="006E3AA7" w:rsidP="006E3AA7">
      <w:r>
        <w:t>along the aluminum extrusion track. The key results and observations are:</w:t>
      </w:r>
    </w:p>
    <w:p w14:paraId="1AE05939" w14:textId="4E7B7A2B" w:rsidR="006E3AA7" w:rsidRDefault="006E3AA7" w:rsidP="006E3AA7">
      <w:pPr>
        <w:ind w:left="1440"/>
      </w:pPr>
      <w:r>
        <w:t>• Mechanical Performance: The V-slot bearings provided smooth and stable motion, with the belt maintaining consistent tension. the</w:t>
      </w:r>
      <w:r>
        <w:t xml:space="preserve"> </w:t>
      </w:r>
      <w:r>
        <w:t>3D-printed motor holder caused slight belt slippage.</w:t>
      </w:r>
    </w:p>
    <w:p w14:paraId="5C98FC1B" w14:textId="26EC39CC" w:rsidR="006E3AA7" w:rsidRDefault="006E3AA7" w:rsidP="006E3AA7">
      <w:pPr>
        <w:ind w:left="1440"/>
      </w:pPr>
      <w:r>
        <w:t>• Electrical Functionality: The TB6600 driver reliably controlled the NEMA 17</w:t>
      </w:r>
      <w:r>
        <w:t xml:space="preserve"> </w:t>
      </w:r>
      <w:r>
        <w:t>motor, with the Arduino’s 500-microsecond pulse interval ensuring smooth operation. The active-high limit switches (pins 5 and 6) accurately detected the gantry’s</w:t>
      </w:r>
      <w:r>
        <w:t xml:space="preserve"> </w:t>
      </w:r>
      <w:r>
        <w:t>endpoints, triggering direction changes.</w:t>
      </w:r>
    </w:p>
    <w:p w14:paraId="64BA4F21" w14:textId="7F13779B" w:rsidR="006E3AA7" w:rsidRDefault="006E3AA7" w:rsidP="006E3AA7">
      <w:pPr>
        <w:ind w:left="1440"/>
      </w:pPr>
      <w:r>
        <w:t>• Control Logic: The Arduino code (shown below) effectively managed motor direction and pulses.</w:t>
      </w:r>
      <w:r>
        <w:t xml:space="preserve"> </w:t>
      </w:r>
      <w:r>
        <w:t>The 50ms debounce delay prevented false triggers from switch</w:t>
      </w:r>
      <w:r>
        <w:t xml:space="preserve"> </w:t>
      </w:r>
      <w:r>
        <w:t>noise.</w:t>
      </w:r>
    </w:p>
    <w:p w14:paraId="61CE5FC8" w14:textId="77777777" w:rsidR="006E3AA7" w:rsidRDefault="006E3AA7" w:rsidP="006E3AA7">
      <w:pPr>
        <w:ind w:left="1440"/>
      </w:pPr>
    </w:p>
    <w:p w14:paraId="5DB2330C" w14:textId="77777777" w:rsidR="006E3AA7" w:rsidRDefault="006E3AA7" w:rsidP="006E3AA7">
      <w:pPr>
        <w:ind w:left="1440"/>
      </w:pPr>
    </w:p>
    <w:p w14:paraId="4CBAEB3F" w14:textId="77777777" w:rsidR="006E3AA7" w:rsidRDefault="006E3AA7" w:rsidP="006E3AA7">
      <w:pPr>
        <w:ind w:left="1440"/>
      </w:pPr>
    </w:p>
    <w:p w14:paraId="55370DF7" w14:textId="77777777" w:rsidR="006E3AA7" w:rsidRDefault="006E3AA7" w:rsidP="006E3AA7">
      <w:pPr>
        <w:ind w:left="1440"/>
      </w:pPr>
    </w:p>
    <w:p w14:paraId="2386E936" w14:textId="77777777" w:rsidR="006E3AA7" w:rsidRDefault="006E3AA7" w:rsidP="006E3AA7">
      <w:pPr>
        <w:ind w:left="1440"/>
      </w:pPr>
    </w:p>
    <w:p w14:paraId="620D6836" w14:textId="77777777" w:rsidR="006E3AA7" w:rsidRDefault="006E3AA7" w:rsidP="006E3AA7">
      <w:pPr>
        <w:ind w:left="1440"/>
      </w:pPr>
    </w:p>
    <w:p w14:paraId="0994BABF" w14:textId="77777777" w:rsidR="006E3AA7" w:rsidRDefault="006E3AA7" w:rsidP="006E3AA7">
      <w:pPr>
        <w:ind w:left="1440"/>
      </w:pPr>
    </w:p>
    <w:p w14:paraId="348BC2EC" w14:textId="77777777" w:rsidR="006E3AA7" w:rsidRDefault="006E3AA7" w:rsidP="006E3AA7">
      <w:pPr>
        <w:ind w:left="1440"/>
      </w:pPr>
    </w:p>
    <w:p w14:paraId="5283DD8A" w14:textId="77777777" w:rsidR="006E3AA7" w:rsidRDefault="006E3AA7" w:rsidP="006E3AA7">
      <w:pPr>
        <w:ind w:left="1440"/>
      </w:pPr>
    </w:p>
    <w:p w14:paraId="768638DA" w14:textId="77777777" w:rsidR="006E3AA7" w:rsidRDefault="006E3AA7" w:rsidP="006E3AA7">
      <w:pPr>
        <w:ind w:left="1440"/>
      </w:pPr>
    </w:p>
    <w:p w14:paraId="2E5C8DFF" w14:textId="77777777" w:rsidR="006E3AA7" w:rsidRDefault="006E3AA7" w:rsidP="006E3AA7">
      <w:pPr>
        <w:ind w:left="1440"/>
      </w:pPr>
    </w:p>
    <w:p w14:paraId="7C711A47" w14:textId="77777777" w:rsidR="006E3AA7" w:rsidRDefault="006E3AA7" w:rsidP="006E3AA7">
      <w:pPr>
        <w:ind w:left="1440"/>
      </w:pPr>
    </w:p>
    <w:p w14:paraId="0DFDE034" w14:textId="77777777" w:rsidR="006E3AA7" w:rsidRDefault="006E3AA7" w:rsidP="006E3AA7">
      <w:pPr>
        <w:ind w:left="1440"/>
      </w:pPr>
    </w:p>
    <w:p w14:paraId="36AE5DF5" w14:textId="77777777" w:rsidR="006E3AA7" w:rsidRPr="006E3AA7" w:rsidRDefault="006E3AA7" w:rsidP="006E3AA7">
      <w:pPr>
        <w:rPr>
          <w:b/>
          <w:bCs/>
        </w:rPr>
      </w:pPr>
      <w:r w:rsidRPr="006E3AA7">
        <w:rPr>
          <w:b/>
          <w:bCs/>
        </w:rPr>
        <w:lastRenderedPageBreak/>
        <w:t>Listing 1: Arduino Code for V-Slot Gantry System</w:t>
      </w:r>
    </w:p>
    <w:p w14:paraId="661B0C29" w14:textId="77777777" w:rsidR="006E3AA7" w:rsidRDefault="006E3AA7" w:rsidP="006E3AA7">
      <w:pPr>
        <w:ind w:left="1440"/>
      </w:pPr>
    </w:p>
    <w:p w14:paraId="0183B0E8" w14:textId="18841C66" w:rsidR="006E3AA7" w:rsidRDefault="006E3AA7" w:rsidP="006E3AA7">
      <w:r>
        <w:rPr>
          <w:noProof/>
        </w:rPr>
        <w:drawing>
          <wp:inline distT="0" distB="0" distL="0" distR="0" wp14:anchorId="226B0451" wp14:editId="69991BC7">
            <wp:extent cx="3416968" cy="3796496"/>
            <wp:effectExtent l="0" t="0" r="0" b="1270"/>
            <wp:docPr id="146784611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6114" name="Picture 5" descr="A screenshot of a computer pro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5" t="11841" r="10354" b="1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86" cy="3855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2398B" wp14:editId="267174C3">
            <wp:extent cx="3416935" cy="449020"/>
            <wp:effectExtent l="0" t="0" r="0" b="0"/>
            <wp:docPr id="1696299672" name="Picture 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9672" name="Picture 6" descr="A white background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54" cy="5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6DB2" w14:textId="77777777" w:rsidR="006E3AA7" w:rsidRDefault="006E3AA7" w:rsidP="006E3AA7"/>
    <w:p w14:paraId="047753A5" w14:textId="77777777" w:rsidR="006E3AA7" w:rsidRDefault="006E3AA7" w:rsidP="006E3AA7"/>
    <w:p w14:paraId="0A371CF0" w14:textId="77777777" w:rsidR="006E3AA7" w:rsidRDefault="006E3AA7" w:rsidP="006E3AA7"/>
    <w:p w14:paraId="4F59F9E9" w14:textId="77777777" w:rsidR="006E3AA7" w:rsidRDefault="006E3AA7" w:rsidP="006E3AA7"/>
    <w:p w14:paraId="149AD541" w14:textId="77777777" w:rsidR="006E3AA7" w:rsidRDefault="006E3AA7" w:rsidP="006E3AA7"/>
    <w:p w14:paraId="325BE529" w14:textId="77777777" w:rsidR="006E3AA7" w:rsidRDefault="006E3AA7" w:rsidP="006E3AA7"/>
    <w:p w14:paraId="003A4E21" w14:textId="77777777" w:rsidR="006E3AA7" w:rsidRDefault="006E3AA7" w:rsidP="006E3AA7"/>
    <w:p w14:paraId="3648DBE5" w14:textId="77777777" w:rsidR="006E3AA7" w:rsidRDefault="006E3AA7" w:rsidP="006E3AA7"/>
    <w:p w14:paraId="46D7D4B6" w14:textId="77777777" w:rsidR="006E3AA7" w:rsidRDefault="006E3AA7" w:rsidP="006E3AA7"/>
    <w:p w14:paraId="10721E84" w14:textId="77777777" w:rsidR="006E3AA7" w:rsidRDefault="006E3AA7" w:rsidP="006E3AA7"/>
    <w:p w14:paraId="15F988F6" w14:textId="05096242" w:rsidR="006E3AA7" w:rsidRPr="006E3AA7" w:rsidRDefault="006E3AA7" w:rsidP="006E3AA7">
      <w:pPr>
        <w:rPr>
          <w:b/>
          <w:bCs/>
        </w:rPr>
      </w:pPr>
      <w:r w:rsidRPr="006E3AA7">
        <w:rPr>
          <w:b/>
          <w:bCs/>
        </w:rPr>
        <w:lastRenderedPageBreak/>
        <w:t>Flowchart: The control logic flowchart, created in Microsoft Visio, includes:</w:t>
      </w:r>
    </w:p>
    <w:p w14:paraId="7BB1CEE5" w14:textId="4B38CF0A" w:rsidR="006E3AA7" w:rsidRDefault="006E3AA7" w:rsidP="006E3AA7">
      <w:r>
        <w:rPr>
          <w:noProof/>
        </w:rPr>
        <w:drawing>
          <wp:inline distT="0" distB="0" distL="0" distR="0" wp14:anchorId="097988A3" wp14:editId="4F4C2ACD">
            <wp:extent cx="2184400" cy="4991100"/>
            <wp:effectExtent l="0" t="0" r="0" b="0"/>
            <wp:docPr id="792679338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9338" name="Picture 8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B84FA" wp14:editId="52A82412">
            <wp:extent cx="3257727" cy="4267621"/>
            <wp:effectExtent l="0" t="0" r="0" b="0"/>
            <wp:docPr id="1673734764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34764" name="Picture 9" descr="A diagram of a flow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837" cy="42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792F" w14:textId="177CB67C" w:rsidR="006E3AA7" w:rsidRDefault="006E3AA7" w:rsidP="006E3AA7"/>
    <w:p w14:paraId="65D6C660" w14:textId="77777777" w:rsidR="004974F4" w:rsidRDefault="004974F4" w:rsidP="006E3AA7">
      <w:pPr>
        <w:rPr>
          <w:b/>
          <w:bCs/>
        </w:rPr>
      </w:pPr>
    </w:p>
    <w:p w14:paraId="43A12828" w14:textId="77777777" w:rsidR="004974F4" w:rsidRDefault="004974F4" w:rsidP="006E3AA7">
      <w:pPr>
        <w:rPr>
          <w:b/>
          <w:bCs/>
        </w:rPr>
      </w:pPr>
    </w:p>
    <w:p w14:paraId="261190D8" w14:textId="77777777" w:rsidR="004974F4" w:rsidRDefault="004974F4" w:rsidP="006E3AA7">
      <w:pPr>
        <w:rPr>
          <w:b/>
          <w:bCs/>
        </w:rPr>
      </w:pPr>
    </w:p>
    <w:p w14:paraId="7AA85F1C" w14:textId="77777777" w:rsidR="004974F4" w:rsidRDefault="004974F4" w:rsidP="006E3AA7">
      <w:pPr>
        <w:rPr>
          <w:b/>
          <w:bCs/>
        </w:rPr>
      </w:pPr>
    </w:p>
    <w:p w14:paraId="7C74E619" w14:textId="77777777" w:rsidR="004974F4" w:rsidRDefault="004974F4" w:rsidP="006E3AA7">
      <w:pPr>
        <w:rPr>
          <w:b/>
          <w:bCs/>
        </w:rPr>
      </w:pPr>
    </w:p>
    <w:p w14:paraId="0DB8C8B3" w14:textId="77777777" w:rsidR="004974F4" w:rsidRDefault="004974F4" w:rsidP="006E3AA7">
      <w:pPr>
        <w:rPr>
          <w:b/>
          <w:bCs/>
        </w:rPr>
      </w:pPr>
    </w:p>
    <w:p w14:paraId="43B79306" w14:textId="77777777" w:rsidR="004974F4" w:rsidRDefault="004974F4" w:rsidP="006E3AA7">
      <w:pPr>
        <w:rPr>
          <w:b/>
          <w:bCs/>
        </w:rPr>
      </w:pPr>
    </w:p>
    <w:p w14:paraId="68814B50" w14:textId="04F8468F" w:rsidR="006E3AA7" w:rsidRPr="004974F4" w:rsidRDefault="004974F4" w:rsidP="006E3AA7">
      <w:pPr>
        <w:rPr>
          <w:b/>
          <w:bCs/>
        </w:rPr>
      </w:pPr>
      <w:r w:rsidRPr="004974F4">
        <w:rPr>
          <w:b/>
          <w:bCs/>
        </w:rPr>
        <w:lastRenderedPageBreak/>
        <w:t xml:space="preserve">Schematic </w:t>
      </w:r>
      <w:r w:rsidR="006E3AA7" w:rsidRPr="004974F4">
        <w:rPr>
          <w:b/>
          <w:bCs/>
        </w:rPr>
        <w:t xml:space="preserve">Diagram: </w:t>
      </w:r>
    </w:p>
    <w:p w14:paraId="36128C6B" w14:textId="5432EAEC" w:rsidR="004974F4" w:rsidRDefault="004974F4" w:rsidP="006E3AA7">
      <w:r>
        <w:rPr>
          <w:noProof/>
        </w:rPr>
        <w:drawing>
          <wp:inline distT="0" distB="0" distL="0" distR="0" wp14:anchorId="406B4BEF" wp14:editId="41FF2742">
            <wp:extent cx="4718127" cy="3031811"/>
            <wp:effectExtent l="0" t="0" r="0" b="3810"/>
            <wp:docPr id="1435881548" name="Picture 14" descr="A paper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81548" name="Picture 14" descr="A paper with a diagram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2" t="10393" r="12340" b="2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0" cy="3040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826A7" w14:textId="39605EEF" w:rsidR="006E3AA7" w:rsidRDefault="006E3AA7" w:rsidP="006E3AA7">
      <w:pPr>
        <w:rPr>
          <w:b/>
          <w:bCs/>
        </w:rPr>
      </w:pPr>
      <w:r w:rsidRPr="00FC75D1">
        <w:rPr>
          <w:b/>
          <w:bCs/>
        </w:rPr>
        <w:t>Figure 3: 3D Model of V-Slot Gantry System</w:t>
      </w:r>
      <w:r w:rsidR="00FC75D1">
        <w:rPr>
          <w:b/>
          <w:bCs/>
        </w:rPr>
        <w:t xml:space="preserve">: </w:t>
      </w:r>
    </w:p>
    <w:p w14:paraId="0A0E70B3" w14:textId="0A0B3E9D" w:rsidR="00FC75D1" w:rsidRPr="00FC75D1" w:rsidRDefault="00FC75D1" w:rsidP="00FC75D1">
      <w:pPr>
        <w:pStyle w:val="ListParagraph"/>
        <w:numPr>
          <w:ilvl w:val="0"/>
          <w:numId w:val="9"/>
        </w:numPr>
      </w:pPr>
      <w:r>
        <w:t>Att</w:t>
      </w:r>
      <w:r w:rsidR="004974F4">
        <w:t>ached to submission</w:t>
      </w:r>
    </w:p>
    <w:p w14:paraId="24075963" w14:textId="77777777" w:rsidR="006E3AA7" w:rsidRDefault="006E3AA7" w:rsidP="006E3AA7">
      <w:pPr>
        <w:rPr>
          <w:b/>
          <w:bCs/>
        </w:rPr>
      </w:pPr>
      <w:r w:rsidRPr="00FC75D1">
        <w:rPr>
          <w:b/>
          <w:bCs/>
        </w:rPr>
        <w:t>Figure 4: Part Placement of Gantry System</w:t>
      </w:r>
    </w:p>
    <w:p w14:paraId="15848221" w14:textId="77777777" w:rsidR="00D52D6A" w:rsidRDefault="00D52D6A" w:rsidP="00D52D6A">
      <w:r>
        <w:rPr>
          <w:noProof/>
        </w:rPr>
        <w:drawing>
          <wp:inline distT="0" distB="0" distL="0" distR="0" wp14:anchorId="2E302E3A" wp14:editId="3D748E27">
            <wp:extent cx="2783305" cy="3301881"/>
            <wp:effectExtent l="0" t="0" r="0" b="635"/>
            <wp:docPr id="762684150" name="Picture 15" descr="A table with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4150" name="Picture 15" descr="A table with electronic components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69" b="2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321" cy="331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8A3EB" w14:textId="164CA5E2" w:rsidR="0055358F" w:rsidRPr="00D52D6A" w:rsidRDefault="006E3AA7" w:rsidP="00D52D6A">
      <w:r w:rsidRPr="00FC75D1">
        <w:rPr>
          <w:b/>
          <w:bCs/>
        </w:rPr>
        <w:lastRenderedPageBreak/>
        <w:t>Figure 5: Final V-Slot Gantry System</w:t>
      </w:r>
    </w:p>
    <w:p w14:paraId="51F89F99" w14:textId="1A7D2D02" w:rsidR="00FC75D1" w:rsidRDefault="00FC75D1" w:rsidP="006E3AA7">
      <w:r>
        <w:rPr>
          <w:noProof/>
        </w:rPr>
        <w:drawing>
          <wp:inline distT="0" distB="0" distL="0" distR="0" wp14:anchorId="0F5E7EA5" wp14:editId="0F6711A9">
            <wp:extent cx="3658555" cy="2743916"/>
            <wp:effectExtent l="0" t="0" r="0" b="0"/>
            <wp:docPr id="529793040" name="Picture 11" descr="A machin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3040" name="Picture 11" descr="A machine with wires and cabl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90296" cy="27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46AF6" wp14:editId="2062F53E">
            <wp:extent cx="3600124" cy="2700093"/>
            <wp:effectExtent l="5398" t="0" r="0" b="0"/>
            <wp:docPr id="1696723080" name="Picture 12" descr="A machin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3080" name="Picture 12" descr="A machine with wires and cabl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54483" cy="27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69DC" w14:textId="6D54A693" w:rsidR="00FC75D1" w:rsidRDefault="00FC75D1" w:rsidP="006E3AA7">
      <w:r>
        <w:rPr>
          <w:noProof/>
        </w:rPr>
        <w:drawing>
          <wp:inline distT="0" distB="0" distL="0" distR="0" wp14:anchorId="6387415F" wp14:editId="445C34D0">
            <wp:extent cx="3490434" cy="2617825"/>
            <wp:effectExtent l="4445" t="0" r="0" b="0"/>
            <wp:docPr id="621895096" name="Picture 13" descr="A machine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5096" name="Picture 13" descr="A machine with wires and wir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21622" cy="26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2A76" w14:textId="6D4E3FA9" w:rsidR="0055358F" w:rsidRDefault="0055358F" w:rsidP="0055358F">
      <w:pPr>
        <w:pStyle w:val="Heading1"/>
      </w:pPr>
      <w:bookmarkStart w:id="11" w:name="_Toc175906092"/>
      <w:r>
        <w:lastRenderedPageBreak/>
        <w:t>Conclusion</w:t>
      </w:r>
      <w:bookmarkEnd w:id="11"/>
    </w:p>
    <w:p w14:paraId="46F4F331" w14:textId="2F2391B6" w:rsidR="0013393B" w:rsidRDefault="0013393B" w:rsidP="0013393B">
      <w:pPr>
        <w:ind w:left="0"/>
      </w:pPr>
      <w:r>
        <w:t>The V-slot bearing gantry system successfully achieved continuous linear motion, with</w:t>
      </w:r>
      <w:r>
        <w:t xml:space="preserve"> </w:t>
      </w:r>
      <w:r>
        <w:t>the NEMA 17 stepper motor driving the gantry plate along the aluminum extrusion via</w:t>
      </w:r>
      <w:r>
        <w:t xml:space="preserve"> </w:t>
      </w:r>
      <w:r>
        <w:t>a belt. The limit switches, configured as normally open (NO) and active-high, reliably</w:t>
      </w:r>
      <w:r>
        <w:t xml:space="preserve"> </w:t>
      </w:r>
      <w:r>
        <w:t>triggered direction reversal. In the NO configuration, each switch’s circuit is open when</w:t>
      </w:r>
      <w:r>
        <w:t xml:space="preserve"> </w:t>
      </w:r>
      <w:r>
        <w:t>not pressed, outputting LOW (0V) to Arduino pins 5 and 6. When the gantry presses a</w:t>
      </w:r>
      <w:r>
        <w:t xml:space="preserve"> </w:t>
      </w:r>
      <w:r>
        <w:t>switch, the circuit closes, pulling the pin to HIGH (5V) via an external pull-up resistor</w:t>
      </w:r>
      <w:r>
        <w:t xml:space="preserve"> </w:t>
      </w:r>
      <w:r>
        <w:t>or the TB6600’s 5V supply, as detected by ‘</w:t>
      </w:r>
      <w:proofErr w:type="spellStart"/>
      <w:r>
        <w:t>digitalRead</w:t>
      </w:r>
      <w:proofErr w:type="spellEnd"/>
      <w:r>
        <w:t>(limitSwitch1) == HIGH‘ and</w:t>
      </w:r>
      <w:r>
        <w:t xml:space="preserve"> </w:t>
      </w:r>
      <w:r>
        <w:t>‘</w:t>
      </w:r>
      <w:proofErr w:type="spellStart"/>
      <w:r>
        <w:t>digitalRead</w:t>
      </w:r>
      <w:proofErr w:type="spellEnd"/>
      <w:r>
        <w:t>(limitSwitch2) == HIGH‘. The TB6600’s ENA pin is active-low, enabled setting pin 2 to LOW. This setup simplified the code but required careful wiring to avoid</w:t>
      </w:r>
      <w:r>
        <w:t xml:space="preserve"> </w:t>
      </w:r>
      <w:r>
        <w:t>noise.</w:t>
      </w:r>
    </w:p>
    <w:p w14:paraId="3E226B9A" w14:textId="77777777" w:rsidR="0013393B" w:rsidRDefault="0013393B" w:rsidP="0013393B">
      <w:pPr>
        <w:ind w:left="0"/>
      </w:pPr>
      <w:r>
        <w:t>Switch Schematic:</w:t>
      </w:r>
    </w:p>
    <w:p w14:paraId="4986D3C1" w14:textId="77777777" w:rsidR="0013393B" w:rsidRDefault="0013393B" w:rsidP="0013393B">
      <w:pPr>
        <w:pStyle w:val="ListParagraph"/>
        <w:ind w:left="1080"/>
      </w:pPr>
      <w:r>
        <w:t>• NO Configuration: One switch terminal connects to Arduino pin 5 or 6, the other</w:t>
      </w:r>
    </w:p>
    <w:p w14:paraId="547660AA" w14:textId="77777777" w:rsidR="0013393B" w:rsidRDefault="0013393B" w:rsidP="0013393B">
      <w:pPr>
        <w:pStyle w:val="ListParagraph"/>
        <w:ind w:left="1080"/>
      </w:pPr>
      <w:r>
        <w:t>to ground. When pressed, the switch closes, connecting the pin to 5V (active-high)</w:t>
      </w:r>
    </w:p>
    <w:p w14:paraId="5C673385" w14:textId="77777777" w:rsidR="0013393B" w:rsidRDefault="0013393B" w:rsidP="0013393B">
      <w:pPr>
        <w:pStyle w:val="ListParagraph"/>
        <w:ind w:left="1080"/>
      </w:pPr>
      <w:r>
        <w:t>via a pull-up resistor.</w:t>
      </w:r>
    </w:p>
    <w:p w14:paraId="7DE14BB4" w14:textId="77777777" w:rsidR="0013393B" w:rsidRDefault="0013393B" w:rsidP="0013393B">
      <w:pPr>
        <w:pStyle w:val="ListParagraph"/>
        <w:ind w:left="1080"/>
      </w:pPr>
    </w:p>
    <w:p w14:paraId="7E306661" w14:textId="77777777" w:rsidR="0013393B" w:rsidRDefault="0013393B" w:rsidP="0013393B">
      <w:pPr>
        <w:pStyle w:val="ListParagraph"/>
        <w:ind w:left="1080"/>
      </w:pPr>
      <w:r>
        <w:t>• Alternative (NC): A normally closed switch would connect the pin to ground when not</w:t>
      </w:r>
    </w:p>
    <w:p w14:paraId="21D49B1D" w14:textId="545E3F8F" w:rsidR="0013393B" w:rsidRDefault="0013393B" w:rsidP="0013393B">
      <w:pPr>
        <w:pStyle w:val="ListParagraph"/>
        <w:ind w:left="1080"/>
      </w:pPr>
      <w:r>
        <w:t>pressed and open when pressed</w:t>
      </w:r>
      <w:r w:rsidR="00DE0F05">
        <w:t>.</w:t>
      </w:r>
    </w:p>
    <w:p w14:paraId="744F7562" w14:textId="77777777" w:rsidR="0013393B" w:rsidRDefault="0013393B" w:rsidP="0013393B">
      <w:pPr>
        <w:ind w:left="0"/>
      </w:pPr>
      <w:r>
        <w:t>Lessons Learned:</w:t>
      </w:r>
    </w:p>
    <w:p w14:paraId="2757263E" w14:textId="77777777" w:rsidR="0013393B" w:rsidRDefault="0013393B" w:rsidP="0013393B">
      <w:pPr>
        <w:pStyle w:val="ListParagraph"/>
        <w:ind w:left="1080"/>
      </w:pPr>
      <w:r>
        <w:t>• Switch Logic: Using active-high NO switches taught me to align hardware and</w:t>
      </w:r>
    </w:p>
    <w:p w14:paraId="5562D2BE" w14:textId="77777777" w:rsidR="0013393B" w:rsidRDefault="0013393B" w:rsidP="0013393B">
      <w:pPr>
        <w:pStyle w:val="ListParagraph"/>
        <w:ind w:left="1080"/>
      </w:pPr>
      <w:r>
        <w:t>software for reliable signal detection, with debouncing (50ms delay) critical to avoid</w:t>
      </w:r>
    </w:p>
    <w:p w14:paraId="4B3BA208" w14:textId="77777777" w:rsidR="0013393B" w:rsidRDefault="0013393B" w:rsidP="0013393B">
      <w:pPr>
        <w:pStyle w:val="ListParagraph"/>
        <w:ind w:left="1080"/>
      </w:pPr>
      <w:r>
        <w:t>false triggers.</w:t>
      </w:r>
    </w:p>
    <w:p w14:paraId="3D57B19D" w14:textId="77777777" w:rsidR="0013393B" w:rsidRDefault="0013393B" w:rsidP="0013393B">
      <w:pPr>
        <w:pStyle w:val="ListParagraph"/>
        <w:ind w:left="1080"/>
      </w:pPr>
    </w:p>
    <w:p w14:paraId="49C3F309" w14:textId="77777777" w:rsidR="0013393B" w:rsidRDefault="0013393B" w:rsidP="0013393B">
      <w:pPr>
        <w:pStyle w:val="ListParagraph"/>
        <w:ind w:left="1080"/>
      </w:pPr>
      <w:r>
        <w:t>• Mechanical Design: 3D printing required precise tolerances for the motor holder</w:t>
      </w:r>
    </w:p>
    <w:p w14:paraId="7D4F69D8" w14:textId="77777777" w:rsidR="0013393B" w:rsidRDefault="0013393B" w:rsidP="0013393B">
      <w:pPr>
        <w:pStyle w:val="ListParagraph"/>
        <w:ind w:left="1080"/>
      </w:pPr>
      <w:r>
        <w:t>and belt alignment to prevent slippage.</w:t>
      </w:r>
    </w:p>
    <w:p w14:paraId="5101ABFB" w14:textId="77777777" w:rsidR="0013393B" w:rsidRDefault="0013393B" w:rsidP="0013393B">
      <w:pPr>
        <w:pStyle w:val="ListParagraph"/>
        <w:ind w:left="1080"/>
      </w:pPr>
    </w:p>
    <w:p w14:paraId="6A9C91E8" w14:textId="77777777" w:rsidR="0013393B" w:rsidRDefault="0013393B" w:rsidP="0013393B">
      <w:pPr>
        <w:pStyle w:val="ListParagraph"/>
        <w:ind w:left="1080"/>
      </w:pPr>
      <w:r>
        <w:t>• Electronics: Proper grounding and pull-up resistor configuration were essential for</w:t>
      </w:r>
    </w:p>
    <w:p w14:paraId="139656AA" w14:textId="77777777" w:rsidR="0013393B" w:rsidRDefault="0013393B" w:rsidP="0013393B">
      <w:pPr>
        <w:pStyle w:val="ListParagraph"/>
        <w:ind w:left="1080"/>
      </w:pPr>
      <w:r>
        <w:t>stable switch operation.</w:t>
      </w:r>
    </w:p>
    <w:p w14:paraId="65059111" w14:textId="77777777" w:rsidR="0013393B" w:rsidRDefault="0013393B" w:rsidP="0013393B">
      <w:pPr>
        <w:pStyle w:val="ListParagraph"/>
        <w:ind w:left="1080"/>
      </w:pPr>
    </w:p>
    <w:p w14:paraId="09876205" w14:textId="2BBC549B" w:rsidR="0013393B" w:rsidRDefault="0013393B" w:rsidP="0013393B">
      <w:pPr>
        <w:pStyle w:val="ListParagraph"/>
        <w:ind w:left="1080"/>
      </w:pPr>
      <w:r>
        <w:t>• Programming: Using ‘</w:t>
      </w:r>
      <w:proofErr w:type="gramStart"/>
      <w:r>
        <w:t>micros()‘</w:t>
      </w:r>
      <w:r w:rsidR="00DE0F05">
        <w:t xml:space="preserve"> </w:t>
      </w:r>
      <w:r>
        <w:t>for</w:t>
      </w:r>
      <w:proofErr w:type="gramEnd"/>
      <w:r>
        <w:t xml:space="preserve"> pulse timing ensured smooth motor control</w:t>
      </w:r>
    </w:p>
    <w:p w14:paraId="29C81E61" w14:textId="77777777" w:rsidR="0013393B" w:rsidRDefault="0013393B" w:rsidP="0013393B">
      <w:pPr>
        <w:pStyle w:val="ListParagraph"/>
        <w:ind w:left="1080"/>
      </w:pPr>
      <w:r>
        <w:t>without blocking the loop.</w:t>
      </w:r>
    </w:p>
    <w:p w14:paraId="7D422A6E" w14:textId="77777777" w:rsidR="0013393B" w:rsidRDefault="0013393B" w:rsidP="0013393B">
      <w:pPr>
        <w:ind w:left="0"/>
      </w:pPr>
      <w:r>
        <w:t>What I Would Do Differently:</w:t>
      </w:r>
    </w:p>
    <w:p w14:paraId="6E62AAD4" w14:textId="77777777" w:rsidR="0013393B" w:rsidRDefault="0013393B" w:rsidP="0013393B">
      <w:pPr>
        <w:pStyle w:val="ListParagraph"/>
        <w:ind w:left="1080"/>
      </w:pPr>
      <w:r>
        <w:t>• Switch Configuration: I would test normally closed (NC) switches to reduce noise</w:t>
      </w:r>
    </w:p>
    <w:p w14:paraId="3D4DA3B7" w14:textId="77777777" w:rsidR="00973A97" w:rsidRDefault="0013393B" w:rsidP="0013393B">
      <w:pPr>
        <w:pStyle w:val="ListParagraph"/>
        <w:ind w:left="1080"/>
      </w:pPr>
      <w:r>
        <w:t>susceptibility, adjusting the code to use ‘INPUTP U LLU P ‘and</w:t>
      </w:r>
      <w:r w:rsidR="00DE0F05">
        <w:t xml:space="preserve"> c</w:t>
      </w:r>
      <w:r>
        <w:t>heck</w:t>
      </w:r>
      <w:r w:rsidR="00DE0F05">
        <w:t xml:space="preserve"> </w:t>
      </w:r>
      <w:r>
        <w:t>for</w:t>
      </w:r>
      <w:r w:rsidR="00DE0F05">
        <w:t xml:space="preserve"> </w:t>
      </w:r>
      <w:r>
        <w:t>LOW signals.</w:t>
      </w:r>
      <w:r w:rsidR="00DE0F05">
        <w:t xml:space="preserve"> </w:t>
      </w:r>
    </w:p>
    <w:p w14:paraId="78230600" w14:textId="56742DFF" w:rsidR="0013393B" w:rsidRDefault="00973A97" w:rsidP="00973A97">
      <w:pPr>
        <w:pStyle w:val="ListParagraph"/>
        <w:ind w:left="1080"/>
      </w:pPr>
      <w:r>
        <w:t xml:space="preserve">• </w:t>
      </w:r>
      <w:r w:rsidR="0013393B">
        <w:t>Early Prot</w:t>
      </w:r>
      <w:r w:rsidR="00DE0F05">
        <w:t>otype</w:t>
      </w:r>
      <w:r>
        <w:t xml:space="preserve">: </w:t>
      </w:r>
      <w:r w:rsidR="0013393B">
        <w:t>I</w:t>
      </w:r>
      <w:r>
        <w:t xml:space="preserve"> </w:t>
      </w:r>
      <w:r w:rsidR="0013393B">
        <w:t>would</w:t>
      </w:r>
      <w:r>
        <w:t xml:space="preserve"> </w:t>
      </w:r>
      <w:r w:rsidR="0013393B">
        <w:t>print</w:t>
      </w:r>
      <w:r>
        <w:t xml:space="preserve"> my </w:t>
      </w:r>
      <w:r w:rsidR="0013393B">
        <w:t>parts</w:t>
      </w:r>
      <w:r>
        <w:t xml:space="preserve"> </w:t>
      </w:r>
      <w:r w:rsidR="0013393B">
        <w:t>earlier</w:t>
      </w:r>
      <w:r>
        <w:t xml:space="preserve"> </w:t>
      </w:r>
      <w:r w:rsidR="0013393B">
        <w:t>to</w:t>
      </w:r>
      <w:r>
        <w:t xml:space="preserve"> </w:t>
      </w:r>
      <w:r w:rsidR="0013393B">
        <w:t>address</w:t>
      </w:r>
      <w:r>
        <w:t xml:space="preserve"> </w:t>
      </w:r>
      <w:r w:rsidR="0013393B">
        <w:t>alignment</w:t>
      </w:r>
      <w:r>
        <w:t xml:space="preserve"> </w:t>
      </w:r>
      <w:r w:rsidR="0013393B">
        <w:t>issues</w:t>
      </w:r>
      <w:r>
        <w:t xml:space="preserve"> </w:t>
      </w:r>
      <w:r w:rsidR="0013393B">
        <w:t>sooner.</w:t>
      </w:r>
    </w:p>
    <w:p w14:paraId="072E21E2" w14:textId="6F3E72D1" w:rsidR="0013393B" w:rsidRDefault="0013393B" w:rsidP="00973A97">
      <w:pPr>
        <w:pStyle w:val="ListParagraph"/>
        <w:ind w:left="1080"/>
      </w:pPr>
      <w:r>
        <w:t xml:space="preserve">• Wiring Organization: I would </w:t>
      </w:r>
      <w:r w:rsidR="00973A97">
        <w:t>us the proper coloured wires to make my life simpler when debugging.</w:t>
      </w:r>
    </w:p>
    <w:p w14:paraId="39E900D0" w14:textId="77777777" w:rsidR="00550E93" w:rsidRDefault="00550E93" w:rsidP="000A2B89">
      <w:pPr>
        <w:ind w:left="0"/>
        <w:rPr>
          <w:lang w:eastAsia="en-CA"/>
        </w:rPr>
        <w:sectPr w:rsidR="00550E93" w:rsidSect="00EF34A5">
          <w:headerReference w:type="default" r:id="rId18"/>
          <w:footerReference w:type="default" r:id="rId19"/>
          <w:pgSz w:w="12240" w:h="15840"/>
          <w:pgMar w:top="1440" w:right="1440" w:bottom="1440" w:left="1440" w:header="708" w:footer="288" w:gutter="0"/>
          <w:cols w:space="708"/>
          <w:docGrid w:linePitch="360"/>
        </w:sectPr>
      </w:pPr>
    </w:p>
    <w:p w14:paraId="3AD100AF" w14:textId="77777777" w:rsidR="009F5417" w:rsidRDefault="009F5417" w:rsidP="009F5417">
      <w:pPr>
        <w:pStyle w:val="ListParagraph"/>
        <w:rPr>
          <w:lang w:eastAsia="en-CA"/>
        </w:rPr>
      </w:pPr>
    </w:p>
    <w:p w14:paraId="33CD0AC1" w14:textId="77777777" w:rsidR="00EF34A5" w:rsidRPr="00EF34A5" w:rsidRDefault="00EF34A5" w:rsidP="00EF34A5"/>
    <w:p w14:paraId="5C224E7A" w14:textId="77777777" w:rsidR="00EF34A5" w:rsidRPr="00EF34A5" w:rsidRDefault="00EF34A5" w:rsidP="00EF34A5"/>
    <w:p w14:paraId="2B297949" w14:textId="77777777" w:rsidR="00EF34A5" w:rsidRPr="00EF34A5" w:rsidRDefault="00EF34A5" w:rsidP="00EF34A5"/>
    <w:p w14:paraId="711EACA0" w14:textId="77777777" w:rsidR="00EF34A5" w:rsidRPr="00EF34A5" w:rsidRDefault="00EF34A5" w:rsidP="00EF34A5"/>
    <w:p w14:paraId="40D15E6D" w14:textId="77777777" w:rsidR="00EF34A5" w:rsidRPr="00EF34A5" w:rsidRDefault="00EF34A5" w:rsidP="00EF34A5"/>
    <w:p w14:paraId="3B204F71" w14:textId="77777777" w:rsidR="00EF34A5" w:rsidRPr="00EF34A5" w:rsidRDefault="00EF34A5" w:rsidP="00EF34A5"/>
    <w:p w14:paraId="619485B4" w14:textId="77777777" w:rsidR="00EF34A5" w:rsidRPr="00EF34A5" w:rsidRDefault="00EF34A5" w:rsidP="00EF34A5"/>
    <w:p w14:paraId="19DA3A90" w14:textId="77777777" w:rsidR="00EF34A5" w:rsidRPr="00EF34A5" w:rsidRDefault="00EF34A5" w:rsidP="00EF34A5"/>
    <w:p w14:paraId="64055690" w14:textId="77777777" w:rsidR="00EF34A5" w:rsidRPr="00EF34A5" w:rsidRDefault="00EF34A5" w:rsidP="00EF34A5"/>
    <w:p w14:paraId="3BD6D19E" w14:textId="77777777" w:rsidR="00EF34A5" w:rsidRPr="00EF34A5" w:rsidRDefault="00EF34A5" w:rsidP="00EF34A5"/>
    <w:p w14:paraId="3B34652D" w14:textId="77777777" w:rsidR="00EF34A5" w:rsidRPr="00EF34A5" w:rsidRDefault="00EF34A5" w:rsidP="00EF34A5"/>
    <w:p w14:paraId="641A53D3" w14:textId="77777777" w:rsidR="00EF34A5" w:rsidRPr="00EF34A5" w:rsidRDefault="00EF34A5" w:rsidP="00EF34A5"/>
    <w:p w14:paraId="610EB5BE" w14:textId="77777777" w:rsidR="00EF34A5" w:rsidRPr="00EF34A5" w:rsidRDefault="00EF34A5" w:rsidP="00EF34A5"/>
    <w:p w14:paraId="0C5F300A" w14:textId="77777777" w:rsidR="00EF34A5" w:rsidRPr="00EF34A5" w:rsidRDefault="00EF34A5" w:rsidP="00EF34A5"/>
    <w:p w14:paraId="3AC2A655" w14:textId="77777777" w:rsidR="00EF34A5" w:rsidRPr="00EF34A5" w:rsidRDefault="00EF34A5" w:rsidP="00EF34A5"/>
    <w:p w14:paraId="5873D548" w14:textId="77777777" w:rsidR="00EF34A5" w:rsidRPr="00EF34A5" w:rsidRDefault="00EF34A5" w:rsidP="00EF34A5"/>
    <w:p w14:paraId="6ECA1327" w14:textId="77777777" w:rsidR="00EF34A5" w:rsidRPr="00EF34A5" w:rsidRDefault="00EF34A5" w:rsidP="00EF34A5"/>
    <w:p w14:paraId="594DC3DD" w14:textId="77777777" w:rsidR="00231718" w:rsidRPr="00EF34A5" w:rsidRDefault="00231718" w:rsidP="00EF34A5"/>
    <w:sectPr w:rsidR="00231718" w:rsidRPr="00EF34A5" w:rsidSect="00EF34A5">
      <w:type w:val="continuous"/>
      <w:pgSz w:w="12240" w:h="15840"/>
      <w:pgMar w:top="1440" w:right="1440" w:bottom="135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5B6E0" w14:textId="77777777" w:rsidR="009C0504" w:rsidRDefault="009C0504" w:rsidP="00C37262">
      <w:r>
        <w:separator/>
      </w:r>
    </w:p>
  </w:endnote>
  <w:endnote w:type="continuationSeparator" w:id="0">
    <w:p w14:paraId="2C5C7012" w14:textId="77777777" w:rsidR="009C0504" w:rsidRDefault="009C0504" w:rsidP="00C37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1689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tbl>
        <w:tblPr>
          <w:tblStyle w:val="TableGrid"/>
          <w:tblW w:w="9404" w:type="dxa"/>
          <w:tblInd w:w="-5" w:type="dxa"/>
          <w:tblLook w:val="04A0" w:firstRow="1" w:lastRow="0" w:firstColumn="1" w:lastColumn="0" w:noHBand="0" w:noVBand="1"/>
        </w:tblPr>
        <w:tblGrid>
          <w:gridCol w:w="4710"/>
          <w:gridCol w:w="4694"/>
        </w:tblGrid>
        <w:tr w:rsidR="00260077" w14:paraId="03503E24" w14:textId="77777777" w:rsidTr="00EF34A5">
          <w:trPr>
            <w:trHeight w:val="381"/>
          </w:trPr>
          <w:tc>
            <w:tcPr>
              <w:tcW w:w="4710" w:type="dxa"/>
            </w:tcPr>
            <w:p w14:paraId="6779875B" w14:textId="77777777" w:rsidR="00260077" w:rsidRDefault="000B5A7A" w:rsidP="00260077">
              <w:pPr>
                <w:pStyle w:val="Footer"/>
                <w:ind w:left="0"/>
              </w:pPr>
              <w:r>
                <w:rPr>
                  <w:b/>
                </w:rPr>
                <w:t xml:space="preserve">Program </w:t>
              </w:r>
              <w:r w:rsidR="00CF7A64" w:rsidRPr="00FC63EC">
                <w:rPr>
                  <w:b/>
                </w:rPr>
                <w:t xml:space="preserve">of </w:t>
              </w:r>
              <w:r>
                <w:rPr>
                  <w:b/>
                </w:rPr>
                <w:t>Computer Engineering Technology</w:t>
              </w:r>
            </w:p>
            <w:p w14:paraId="3C4A91B7" w14:textId="77777777" w:rsidR="00FC63EC" w:rsidRPr="00FC63EC" w:rsidRDefault="00FC63EC" w:rsidP="00260077">
              <w:pPr>
                <w:pStyle w:val="Footer"/>
                <w:ind w:left="0"/>
                <w:rPr>
                  <w:i/>
                </w:rPr>
              </w:pPr>
            </w:p>
          </w:tc>
          <w:tc>
            <w:tcPr>
              <w:tcW w:w="4694" w:type="dxa"/>
            </w:tcPr>
            <w:p w14:paraId="13C4E34A" w14:textId="77777777" w:rsidR="00260077" w:rsidRPr="00CF7A64" w:rsidRDefault="00260077" w:rsidP="00CF7A64">
              <w:pPr>
                <w:pStyle w:val="Footer"/>
                <w:ind w:left="0"/>
                <w:jc w:val="right"/>
                <w:rPr>
                  <w:b/>
                </w:rPr>
              </w:pPr>
              <w:r w:rsidRPr="00CF7A64">
                <w:rPr>
                  <w:b/>
                </w:rPr>
                <w:t xml:space="preserve">Page </w:t>
              </w:r>
              <w:r w:rsidRPr="00CF7A64">
                <w:rPr>
                  <w:b/>
                </w:rPr>
                <w:fldChar w:fldCharType="begin"/>
              </w:r>
              <w:r w:rsidRPr="00CF7A64">
                <w:rPr>
                  <w:b/>
                </w:rPr>
                <w:instrText xml:space="preserve"> PAGE   \* MERGEFORMAT </w:instrText>
              </w:r>
              <w:r w:rsidRPr="00CF7A64">
                <w:rPr>
                  <w:b/>
                </w:rPr>
                <w:fldChar w:fldCharType="separate"/>
              </w:r>
              <w:r w:rsidR="009947CB" w:rsidRPr="009947CB">
                <w:rPr>
                  <w:b/>
                  <w:bCs/>
                  <w:noProof/>
                </w:rPr>
                <w:t>4</w:t>
              </w:r>
              <w:r w:rsidRPr="00CF7A64">
                <w:rPr>
                  <w:b/>
                  <w:bCs/>
                  <w:noProof/>
                </w:rPr>
                <w:fldChar w:fldCharType="end"/>
              </w:r>
            </w:p>
          </w:tc>
        </w:tr>
      </w:tbl>
      <w:p w14:paraId="386C9DA8" w14:textId="77777777" w:rsidR="009969A8" w:rsidRDefault="00000000" w:rsidP="00260077">
        <w:pPr>
          <w:pStyle w:val="Footer"/>
          <w:ind w:left="0"/>
          <w:rPr>
            <w:b/>
            <w:bCs/>
          </w:rPr>
        </w:pPr>
      </w:p>
    </w:sdtContent>
  </w:sdt>
  <w:p w14:paraId="2DCE1754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FF2D" w14:textId="77777777" w:rsidR="009C0504" w:rsidRDefault="009C0504" w:rsidP="00C37262">
      <w:r>
        <w:separator/>
      </w:r>
    </w:p>
  </w:footnote>
  <w:footnote w:type="continuationSeparator" w:id="0">
    <w:p w14:paraId="3E76CD36" w14:textId="77777777" w:rsidR="009C0504" w:rsidRDefault="009C0504" w:rsidP="00C37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F05C" w14:textId="77777777" w:rsidR="00580DC1" w:rsidRDefault="00260077" w:rsidP="00BA618F">
    <w:pPr>
      <w:pStyle w:val="Header"/>
      <w:jc w:val="right"/>
    </w:pPr>
    <w:r>
      <w:rPr>
        <w:noProof/>
        <w:lang w:val="en-US"/>
      </w:rPr>
      <w:drawing>
        <wp:inline distT="0" distB="0" distL="0" distR="0" wp14:anchorId="6B620347" wp14:editId="2A24A8A4">
          <wp:extent cx="1173452" cy="384818"/>
          <wp:effectExtent l="0" t="0" r="8255" b="0"/>
          <wp:docPr id="1603690789" name="Picture 16036907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nierWordmark-tag-Black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958" b="34932"/>
                  <a:stretch/>
                </pic:blipFill>
                <pic:spPr bwMode="auto">
                  <a:xfrm>
                    <a:off x="0" y="0"/>
                    <a:ext cx="1195435" cy="3920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D613DC5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B316E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900D63"/>
    <w:multiLevelType w:val="hybridMultilevel"/>
    <w:tmpl w:val="6756DC10"/>
    <w:lvl w:ilvl="0" w:tplc="A698A2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3E2AD4"/>
    <w:multiLevelType w:val="hybridMultilevel"/>
    <w:tmpl w:val="64AEE0AC"/>
    <w:lvl w:ilvl="0" w:tplc="10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BF01E1"/>
    <w:multiLevelType w:val="hybridMultilevel"/>
    <w:tmpl w:val="7A5EECB4"/>
    <w:lvl w:ilvl="0" w:tplc="94561C2E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D01783"/>
    <w:multiLevelType w:val="hybridMultilevel"/>
    <w:tmpl w:val="78C45266"/>
    <w:lvl w:ilvl="0" w:tplc="35D234EA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FB3D87"/>
    <w:multiLevelType w:val="multilevel"/>
    <w:tmpl w:val="BE94C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1553857"/>
    <w:multiLevelType w:val="hybridMultilevel"/>
    <w:tmpl w:val="495E0522"/>
    <w:lvl w:ilvl="0" w:tplc="57EC72B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67835"/>
    <w:multiLevelType w:val="multilevel"/>
    <w:tmpl w:val="10090021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8" w15:restartNumberingAfterBreak="0">
    <w:nsid w:val="73000A03"/>
    <w:multiLevelType w:val="hybridMultilevel"/>
    <w:tmpl w:val="A3AEC454"/>
    <w:lvl w:ilvl="0" w:tplc="5A8AF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3973556">
    <w:abstractNumId w:val="5"/>
  </w:num>
  <w:num w:numId="2" w16cid:durableId="1400009961">
    <w:abstractNumId w:val="5"/>
  </w:num>
  <w:num w:numId="3" w16cid:durableId="1059597162">
    <w:abstractNumId w:val="0"/>
  </w:num>
  <w:num w:numId="4" w16cid:durableId="1398673375">
    <w:abstractNumId w:val="6"/>
  </w:num>
  <w:num w:numId="5" w16cid:durableId="1106929522">
    <w:abstractNumId w:val="2"/>
  </w:num>
  <w:num w:numId="6" w16cid:durableId="1553737042">
    <w:abstractNumId w:val="7"/>
  </w:num>
  <w:num w:numId="7" w16cid:durableId="1739328933">
    <w:abstractNumId w:val="8"/>
  </w:num>
  <w:num w:numId="8" w16cid:durableId="1427800017">
    <w:abstractNumId w:val="3"/>
  </w:num>
  <w:num w:numId="9" w16cid:durableId="21786948">
    <w:abstractNumId w:val="4"/>
  </w:num>
  <w:num w:numId="10" w16cid:durableId="51973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documentProtection w:edit="readOnly" w:enforcement="0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30"/>
    <w:rsid w:val="00012E45"/>
    <w:rsid w:val="000452F1"/>
    <w:rsid w:val="000643D7"/>
    <w:rsid w:val="00075B2E"/>
    <w:rsid w:val="00091B9D"/>
    <w:rsid w:val="00093490"/>
    <w:rsid w:val="00095185"/>
    <w:rsid w:val="000A2B89"/>
    <w:rsid w:val="000A2CDA"/>
    <w:rsid w:val="000B5A7A"/>
    <w:rsid w:val="000F3F90"/>
    <w:rsid w:val="0013393B"/>
    <w:rsid w:val="00164C0C"/>
    <w:rsid w:val="001A0C49"/>
    <w:rsid w:val="001C3E31"/>
    <w:rsid w:val="00231718"/>
    <w:rsid w:val="00260077"/>
    <w:rsid w:val="00270117"/>
    <w:rsid w:val="00294EF7"/>
    <w:rsid w:val="002B41F8"/>
    <w:rsid w:val="00333AD2"/>
    <w:rsid w:val="00335689"/>
    <w:rsid w:val="00364350"/>
    <w:rsid w:val="00374EA9"/>
    <w:rsid w:val="003822E9"/>
    <w:rsid w:val="003867A5"/>
    <w:rsid w:val="00391E57"/>
    <w:rsid w:val="003938F7"/>
    <w:rsid w:val="003B0423"/>
    <w:rsid w:val="004173D4"/>
    <w:rsid w:val="004618FF"/>
    <w:rsid w:val="00462595"/>
    <w:rsid w:val="004974F4"/>
    <w:rsid w:val="004E45D4"/>
    <w:rsid w:val="004F415F"/>
    <w:rsid w:val="00550E93"/>
    <w:rsid w:val="0055358F"/>
    <w:rsid w:val="00564DF9"/>
    <w:rsid w:val="00577BF4"/>
    <w:rsid w:val="00580DC1"/>
    <w:rsid w:val="00593983"/>
    <w:rsid w:val="00594D2C"/>
    <w:rsid w:val="005A2A76"/>
    <w:rsid w:val="005A5D9C"/>
    <w:rsid w:val="005D0157"/>
    <w:rsid w:val="005D70B1"/>
    <w:rsid w:val="006002A5"/>
    <w:rsid w:val="0060765B"/>
    <w:rsid w:val="00611453"/>
    <w:rsid w:val="00664D0D"/>
    <w:rsid w:val="0068324F"/>
    <w:rsid w:val="006854E9"/>
    <w:rsid w:val="006C56D2"/>
    <w:rsid w:val="006E3AA7"/>
    <w:rsid w:val="006E7C23"/>
    <w:rsid w:val="00723BE0"/>
    <w:rsid w:val="00732878"/>
    <w:rsid w:val="00733364"/>
    <w:rsid w:val="007352BD"/>
    <w:rsid w:val="007A2028"/>
    <w:rsid w:val="007A7570"/>
    <w:rsid w:val="007E1D49"/>
    <w:rsid w:val="00860428"/>
    <w:rsid w:val="008636DB"/>
    <w:rsid w:val="008A741D"/>
    <w:rsid w:val="008B1980"/>
    <w:rsid w:val="008C727B"/>
    <w:rsid w:val="008D7F62"/>
    <w:rsid w:val="008E0428"/>
    <w:rsid w:val="008F7017"/>
    <w:rsid w:val="0090365F"/>
    <w:rsid w:val="00906288"/>
    <w:rsid w:val="00920364"/>
    <w:rsid w:val="00933096"/>
    <w:rsid w:val="00973A97"/>
    <w:rsid w:val="00975677"/>
    <w:rsid w:val="009947CB"/>
    <w:rsid w:val="009969A8"/>
    <w:rsid w:val="009C0504"/>
    <w:rsid w:val="009E4D46"/>
    <w:rsid w:val="009F5417"/>
    <w:rsid w:val="00AD1224"/>
    <w:rsid w:val="00AE3748"/>
    <w:rsid w:val="00AF636B"/>
    <w:rsid w:val="00B00267"/>
    <w:rsid w:val="00B476A9"/>
    <w:rsid w:val="00B8682A"/>
    <w:rsid w:val="00B90CF8"/>
    <w:rsid w:val="00BA2CA1"/>
    <w:rsid w:val="00BA618F"/>
    <w:rsid w:val="00BA7EDB"/>
    <w:rsid w:val="00BB49BB"/>
    <w:rsid w:val="00BC4BB9"/>
    <w:rsid w:val="00BD6854"/>
    <w:rsid w:val="00C10719"/>
    <w:rsid w:val="00C37262"/>
    <w:rsid w:val="00C62270"/>
    <w:rsid w:val="00C77834"/>
    <w:rsid w:val="00C8488A"/>
    <w:rsid w:val="00C90830"/>
    <w:rsid w:val="00CC06DB"/>
    <w:rsid w:val="00CD5256"/>
    <w:rsid w:val="00CE7816"/>
    <w:rsid w:val="00CE7D9A"/>
    <w:rsid w:val="00CF7A64"/>
    <w:rsid w:val="00D33466"/>
    <w:rsid w:val="00D52D6A"/>
    <w:rsid w:val="00D84D34"/>
    <w:rsid w:val="00DA2ECA"/>
    <w:rsid w:val="00DE0F05"/>
    <w:rsid w:val="00DE37EF"/>
    <w:rsid w:val="00E12F44"/>
    <w:rsid w:val="00E1764E"/>
    <w:rsid w:val="00E2240A"/>
    <w:rsid w:val="00E260E9"/>
    <w:rsid w:val="00E42A00"/>
    <w:rsid w:val="00E42A1C"/>
    <w:rsid w:val="00E55AF7"/>
    <w:rsid w:val="00E64DB2"/>
    <w:rsid w:val="00EA26CF"/>
    <w:rsid w:val="00EA3A6F"/>
    <w:rsid w:val="00EB78B1"/>
    <w:rsid w:val="00ED224E"/>
    <w:rsid w:val="00ED5E9D"/>
    <w:rsid w:val="00EF34A5"/>
    <w:rsid w:val="00F91A46"/>
    <w:rsid w:val="00FC63EC"/>
    <w:rsid w:val="00FC75D1"/>
    <w:rsid w:val="00FE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BA0CB"/>
  <w15:docId w15:val="{C4D715F5-6E80-40CF-9DFB-F12BC790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262"/>
    <w:pPr>
      <w:ind w:left="720"/>
      <w:jc w:val="both"/>
    </w:pPr>
    <w:rPr>
      <w:color w:val="000000"/>
      <w:sz w:val="20"/>
      <w:szCs w:val="20"/>
      <w:shd w:val="clear" w:color="auto" w:fill="FFFFFF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262"/>
    <w:pPr>
      <w:keepNext/>
      <w:keepLines/>
      <w:pBdr>
        <w:left w:val="single" w:sz="4" w:space="4" w:color="auto"/>
        <w:bottom w:val="single" w:sz="4" w:space="1" w:color="auto"/>
      </w:pBdr>
      <w:spacing w:before="480" w:after="0"/>
      <w:ind w:left="0"/>
      <w:outlineLvl w:val="0"/>
    </w:pPr>
    <w:rPr>
      <w:rFonts w:ascii="Arial Black" w:eastAsiaTheme="majorEastAsia" w:hAnsi="Arial Black" w:cstheme="majorBidi"/>
      <w:b/>
      <w:bCs/>
      <w:smallCaps/>
      <w:noProof/>
      <w:sz w:val="28"/>
      <w:szCs w:val="2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62"/>
    <w:pPr>
      <w:keepNext/>
      <w:keepLines/>
      <w:spacing w:before="480" w:after="0"/>
      <w:outlineLvl w:val="1"/>
    </w:pPr>
    <w:rPr>
      <w:rFonts w:ascii="Arial" w:eastAsiaTheme="majorEastAsia" w:hAnsi="Arial" w:cs="Arial"/>
      <w:b/>
      <w:bCs/>
      <w:noProof/>
      <w:sz w:val="24"/>
      <w:szCs w:val="2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88A"/>
    <w:pPr>
      <w:keepNext/>
      <w:keepLines/>
      <w:spacing w:before="200" w:after="0"/>
      <w:outlineLvl w:val="2"/>
    </w:pPr>
    <w:rPr>
      <w:rFonts w:ascii="Arial" w:eastAsiaTheme="majorEastAsia" w:hAnsi="Arial" w:cs="Arial"/>
      <w:b/>
      <w:bCs/>
      <w:i/>
      <w:color w:val="auto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2CA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CA1"/>
    <w:rPr>
      <w:rFonts w:ascii="Tahoma" w:hAnsi="Tahoma" w:cs="Tahoma"/>
      <w:sz w:val="16"/>
      <w:szCs w:val="16"/>
    </w:rPr>
  </w:style>
  <w:style w:type="character" w:customStyle="1" w:styleId="CSTStyle">
    <w:name w:val="CST Style"/>
    <w:basedOn w:val="DefaultParagraphFont"/>
    <w:uiPriority w:val="1"/>
    <w:rsid w:val="00BA2CA1"/>
    <w:rPr>
      <w:rFonts w:ascii="Arial Black" w:hAnsi="Arial Black"/>
      <w:sz w:val="32"/>
    </w:rPr>
  </w:style>
  <w:style w:type="paragraph" w:styleId="Header">
    <w:name w:val="header"/>
    <w:basedOn w:val="Normal"/>
    <w:link w:val="HeaderChar"/>
    <w:unhideWhenUsed/>
    <w:rsid w:val="00462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62595"/>
  </w:style>
  <w:style w:type="paragraph" w:styleId="Footer">
    <w:name w:val="footer"/>
    <w:basedOn w:val="Normal"/>
    <w:link w:val="FooterChar"/>
    <w:uiPriority w:val="99"/>
    <w:unhideWhenUsed/>
    <w:rsid w:val="00462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595"/>
  </w:style>
  <w:style w:type="paragraph" w:styleId="NoSpacing">
    <w:name w:val="No Spacing"/>
    <w:link w:val="NoSpacingChar"/>
    <w:uiPriority w:val="1"/>
    <w:qFormat/>
    <w:rsid w:val="00462595"/>
    <w:pPr>
      <w:spacing w:after="0" w:line="240" w:lineRule="auto"/>
    </w:pPr>
  </w:style>
  <w:style w:type="table" w:styleId="TableGrid">
    <w:name w:val="Table Grid"/>
    <w:basedOn w:val="TableNormal"/>
    <w:uiPriority w:val="59"/>
    <w:rsid w:val="00564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37262"/>
    <w:rPr>
      <w:rFonts w:ascii="Arial Black" w:eastAsiaTheme="majorEastAsia" w:hAnsi="Arial Black" w:cstheme="majorBidi"/>
      <w:b/>
      <w:bCs/>
      <w:smallCaps/>
      <w:noProof/>
      <w:color w:val="000000"/>
      <w:sz w:val="28"/>
      <w:szCs w:val="28"/>
      <w:lang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E55AF7"/>
    <w:pPr>
      <w:outlineLvl w:val="9"/>
    </w:pPr>
    <w:rPr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37262"/>
    <w:rPr>
      <w:rFonts w:ascii="Arial" w:eastAsiaTheme="majorEastAsia" w:hAnsi="Arial" w:cs="Arial"/>
      <w:b/>
      <w:bCs/>
      <w:noProof/>
      <w:color w:val="000000"/>
      <w:sz w:val="24"/>
      <w:szCs w:val="26"/>
      <w:lang w:eastAsia="en-CA"/>
    </w:rPr>
  </w:style>
  <w:style w:type="paragraph" w:styleId="TOC1">
    <w:name w:val="toc 1"/>
    <w:basedOn w:val="Normal"/>
    <w:next w:val="Normal"/>
    <w:autoRedefine/>
    <w:uiPriority w:val="39"/>
    <w:unhideWhenUsed/>
    <w:rsid w:val="00C37262"/>
    <w:pPr>
      <w:tabs>
        <w:tab w:val="right" w:leader="dot" w:pos="9350"/>
      </w:tabs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61145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145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8488A"/>
    <w:rPr>
      <w:rFonts w:ascii="Arial" w:eastAsiaTheme="majorEastAsia" w:hAnsi="Arial" w:cs="Arial"/>
      <w:b/>
      <w:bCs/>
      <w:i/>
      <w:sz w:val="20"/>
      <w:szCs w:val="20"/>
      <w:lang w:eastAsia="en-CA"/>
    </w:rPr>
  </w:style>
  <w:style w:type="paragraph" w:styleId="TOC3">
    <w:name w:val="toc 3"/>
    <w:basedOn w:val="Normal"/>
    <w:next w:val="Normal"/>
    <w:autoRedefine/>
    <w:uiPriority w:val="39"/>
    <w:unhideWhenUsed/>
    <w:rsid w:val="00C37262"/>
    <w:pPr>
      <w:spacing w:after="100"/>
      <w:ind w:left="400"/>
    </w:pPr>
  </w:style>
  <w:style w:type="paragraph" w:styleId="Index1">
    <w:name w:val="index 1"/>
    <w:basedOn w:val="Normal"/>
    <w:next w:val="Normal"/>
    <w:autoRedefine/>
    <w:uiPriority w:val="99"/>
    <w:unhideWhenUsed/>
    <w:rsid w:val="00231718"/>
    <w:pPr>
      <w:spacing w:after="0"/>
      <w:ind w:left="200" w:hanging="200"/>
      <w:jc w:val="left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231718"/>
    <w:pPr>
      <w:spacing w:after="0"/>
      <w:ind w:left="400" w:hanging="200"/>
      <w:jc w:val="left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231718"/>
    <w:pPr>
      <w:spacing w:after="0"/>
      <w:ind w:left="600" w:hanging="200"/>
      <w:jc w:val="left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231718"/>
    <w:pPr>
      <w:spacing w:after="0"/>
      <w:ind w:left="800" w:hanging="200"/>
      <w:jc w:val="left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231718"/>
    <w:pPr>
      <w:spacing w:after="0"/>
      <w:ind w:left="1000" w:hanging="200"/>
      <w:jc w:val="left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231718"/>
    <w:pPr>
      <w:spacing w:after="0"/>
      <w:ind w:left="1200" w:hanging="200"/>
      <w:jc w:val="left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231718"/>
    <w:pPr>
      <w:spacing w:after="0"/>
      <w:ind w:left="1400" w:hanging="200"/>
      <w:jc w:val="left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231718"/>
    <w:pPr>
      <w:spacing w:after="0"/>
      <w:ind w:left="1600" w:hanging="200"/>
      <w:jc w:val="left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231718"/>
    <w:pPr>
      <w:spacing w:after="0"/>
      <w:ind w:left="1800" w:hanging="200"/>
      <w:jc w:val="left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231718"/>
    <w:pPr>
      <w:spacing w:before="240" w:after="12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F5417"/>
    <w:pPr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3B0423"/>
  </w:style>
  <w:style w:type="paragraph" w:customStyle="1" w:styleId="ChapterHeading">
    <w:name w:val="Chapter Heading"/>
    <w:basedOn w:val="Normal"/>
    <w:link w:val="ChapterHeadingChar"/>
    <w:qFormat/>
    <w:rsid w:val="008D7F62"/>
    <w:pPr>
      <w:pBdr>
        <w:top w:val="single" w:sz="4" w:space="1" w:color="auto"/>
        <w:bottom w:val="single" w:sz="4" w:space="1" w:color="auto"/>
      </w:pBdr>
      <w:spacing w:before="600" w:after="2400"/>
      <w:ind w:left="0"/>
      <w:jc w:val="center"/>
    </w:pPr>
    <w:rPr>
      <w:rFonts w:ascii="Arial Black" w:hAnsi="Arial Black"/>
      <w:caps/>
      <w:noProof/>
      <w:sz w:val="40"/>
      <w:szCs w:val="40"/>
      <w:shd w:val="clear" w:color="auto" w:fill="auto"/>
      <w:lang w:eastAsia="en-CA"/>
    </w:rPr>
  </w:style>
  <w:style w:type="character" w:customStyle="1" w:styleId="ChapterHeadingChar">
    <w:name w:val="Chapter Heading Char"/>
    <w:basedOn w:val="DefaultParagraphFont"/>
    <w:link w:val="ChapterHeading"/>
    <w:rsid w:val="008D7F62"/>
    <w:rPr>
      <w:rFonts w:ascii="Arial Black" w:hAnsi="Arial Black"/>
      <w:caps/>
      <w:noProof/>
      <w:color w:val="000000"/>
      <w:sz w:val="40"/>
      <w:szCs w:val="40"/>
      <w:lang w:eastAsia="en-CA"/>
    </w:rPr>
  </w:style>
  <w:style w:type="paragraph" w:customStyle="1" w:styleId="p1">
    <w:name w:val="p1"/>
    <w:basedOn w:val="Normal"/>
    <w:rsid w:val="005A5D9C"/>
    <w:pPr>
      <w:spacing w:after="0" w:line="240" w:lineRule="auto"/>
      <w:ind w:left="0"/>
      <w:jc w:val="left"/>
    </w:pPr>
    <w:rPr>
      <w:rFonts w:ascii="Helvetica" w:eastAsia="Times New Roman" w:hAnsi="Helvetica" w:cs="Times New Roman"/>
      <w:sz w:val="18"/>
      <w:szCs w:val="18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ijeh.khataie\Downloads\Lab_Report_Template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F954E-F565-41D4-A244-267A8F655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C:\Users\manijeh.khataie\Downloads\Lab_Report_Template_2.dotx</Template>
  <TotalTime>18</TotalTime>
  <Pages>10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Vanier College</Company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win7user</dc:creator>
  <cp:lastModifiedBy>Pina Cammisano</cp:lastModifiedBy>
  <cp:revision>8</cp:revision>
  <cp:lastPrinted>2013-11-14T01:07:00Z</cp:lastPrinted>
  <dcterms:created xsi:type="dcterms:W3CDTF">2025-05-26T17:49:00Z</dcterms:created>
  <dcterms:modified xsi:type="dcterms:W3CDTF">2025-05-26T18:08:00Z</dcterms:modified>
</cp:coreProperties>
</file>